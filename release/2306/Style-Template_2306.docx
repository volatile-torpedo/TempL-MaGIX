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6C03" w14:textId="225CD1A1" w:rsidR="0092609F" w:rsidRPr="00447799" w:rsidRDefault="0092609F" w:rsidP="00447799">
      <w:r w:rsidRPr="00447799">
        <w:rPr>
          <w:noProof/>
        </w:rPr>
        <w:drawing>
          <wp:anchor distT="0" distB="0" distL="114300" distR="114300" simplePos="0" relativeHeight="251666432" behindDoc="1" locked="0" layoutInCell="1" allowOverlap="1" wp14:anchorId="2E0421B4" wp14:editId="63D73E70">
            <wp:simplePos x="0" y="0"/>
            <wp:positionH relativeFrom="column">
              <wp:posOffset>2043155</wp:posOffset>
            </wp:positionH>
            <wp:positionV relativeFrom="paragraph">
              <wp:posOffset>3638550</wp:posOffset>
            </wp:positionV>
            <wp:extent cx="1723390" cy="723900"/>
            <wp:effectExtent l="0" t="0" r="0" b="0"/>
            <wp:wrapTight wrapText="bothSides">
              <wp:wrapPolygon edited="0">
                <wp:start x="9550" y="1137"/>
                <wp:lineTo x="5253" y="2842"/>
                <wp:lineTo x="478" y="7389"/>
                <wp:lineTo x="478" y="13642"/>
                <wp:lineTo x="5492" y="18189"/>
                <wp:lineTo x="7640" y="19326"/>
                <wp:lineTo x="12177" y="19326"/>
                <wp:lineTo x="17907" y="15916"/>
                <wp:lineTo x="21011" y="13074"/>
                <wp:lineTo x="21011" y="8526"/>
                <wp:lineTo x="19578" y="6821"/>
                <wp:lineTo x="12177" y="1137"/>
                <wp:lineTo x="9550" y="1137"/>
              </wp:wrapPolygon>
            </wp:wrapTight>
            <wp:docPr id="11" name="Picture 11" descr="A white text on a black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white text on a black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799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A070FA" wp14:editId="0B1AE996">
                <wp:simplePos x="0" y="0"/>
                <wp:positionH relativeFrom="column">
                  <wp:posOffset>-914400</wp:posOffset>
                </wp:positionH>
                <wp:positionV relativeFrom="paragraph">
                  <wp:posOffset>885825</wp:posOffset>
                </wp:positionV>
                <wp:extent cx="7772400" cy="7327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TitleChar"/>
                                <w:b/>
                                <w:bCs/>
                              </w:rPr>
                              <w:alias w:val="Title"/>
                              <w:tag w:val=""/>
                              <w:id w:val="1016650190"/>
                              <w:placeholder>
                                <w:docPart w:val="5F9FA0458FB1405AB538FD6E3E5692C7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59789EF" w14:textId="65F29F29" w:rsidR="0092609F" w:rsidRPr="0092609F" w:rsidRDefault="0092609F" w:rsidP="0092609F">
                                <w:pPr>
                                  <w:pStyle w:val="Title"/>
                                  <w:rPr>
                                    <w:rStyle w:val="TitleChar"/>
                                    <w:b/>
                                    <w:bCs/>
                                  </w:rPr>
                                </w:pPr>
                                <w:r w:rsidRPr="0092609F">
                                  <w:rPr>
                                    <w:rStyle w:val="TitleChar"/>
                                    <w:b/>
                                    <w:bCs/>
                                  </w:rPr>
                                  <w:t>{{TITLE}}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070F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1in;margin-top:69.75pt;width:612pt;height:5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rStyle w:val="TitleChar"/>
                          <w:b/>
                          <w:bCs/>
                        </w:rPr>
                        <w:alias w:val="Title"/>
                        <w:tag w:val=""/>
                        <w:id w:val="1016650190"/>
                        <w:placeholder>
                          <w:docPart w:val="5F9FA0458FB1405AB538FD6E3E5692C7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459789EF" w14:textId="65F29F29" w:rsidR="0092609F" w:rsidRPr="0092609F" w:rsidRDefault="0092609F" w:rsidP="0092609F">
                          <w:pPr>
                            <w:pStyle w:val="Title"/>
                            <w:rPr>
                              <w:rStyle w:val="TitleChar"/>
                              <w:b/>
                              <w:bCs/>
                            </w:rPr>
                          </w:pPr>
                          <w:r w:rsidRPr="0092609F">
                            <w:rPr>
                              <w:rStyle w:val="TitleChar"/>
                              <w:b/>
                              <w:bCs/>
                            </w:rPr>
                            <w:t>{{TITLE}}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44779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7FCCE7" wp14:editId="1BE4703E">
                <wp:simplePos x="0" y="0"/>
                <wp:positionH relativeFrom="column">
                  <wp:posOffset>-914400</wp:posOffset>
                </wp:positionH>
                <wp:positionV relativeFrom="paragraph">
                  <wp:posOffset>1771650</wp:posOffset>
                </wp:positionV>
                <wp:extent cx="7772400" cy="140462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22747" w14:textId="2F8D5AA7" w:rsidR="0092609F" w:rsidRPr="0092609F" w:rsidRDefault="0092609F" w:rsidP="0092609F">
                            <w:pPr>
                              <w:pStyle w:val="Subtitle"/>
                              <w:rPr>
                                <w:rStyle w:val="TitleChar"/>
                                <w:b/>
                                <w:bCs/>
                                <w:color w:val="8EAADB" w:themeColor="accent1" w:themeTint="99"/>
                              </w:rPr>
                            </w:pPr>
                            <w:sdt>
                              <w:sdtPr>
                                <w:rPr>
                                  <w:rStyle w:val="TitleChar"/>
                                  <w:b/>
                                  <w:bCs/>
                                  <w:color w:val="8EAADB" w:themeColor="accent1" w:themeTint="99"/>
                                </w:rPr>
                                <w:alias w:val="Subject"/>
                                <w:tag w:val=""/>
                                <w:id w:val="65981972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92609F">
                                  <w:rPr>
                                    <w:rStyle w:val="TitleChar"/>
                                    <w:b/>
                                    <w:bCs/>
                                    <w:color w:val="8EAADB" w:themeColor="accent1" w:themeTint="99"/>
                                  </w:rPr>
                                  <w:t>{{SUBJECT}}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7FCCE7" id="Text Box 2" o:spid="_x0000_s1027" type="#_x0000_t202" style="position:absolute;margin-left:-1in;margin-top:139.5pt;width:61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Dx/AEAANUDAAAOAAAAZHJzL2Uyb0RvYy54bWysU9Fu2yAUfZ+0f0C8L7Yjp2mtOFXXLtOk&#10;rpvU7QMwxjEacBmQ2NnX74LdNNrepvkBXbjm3HvOPWxuR63IUTgvwdS0WOSUCMOhlWZf0+/fdu+u&#10;Kf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" filled="f" stroked="f">
                <v:textbox style="mso-fit-shape-to-text:t">
                  <w:txbxContent>
                    <w:p w14:paraId="72322747" w14:textId="2F8D5AA7" w:rsidR="0092609F" w:rsidRPr="0092609F" w:rsidRDefault="0092609F" w:rsidP="0092609F">
                      <w:pPr>
                        <w:pStyle w:val="Subtitle"/>
                        <w:rPr>
                          <w:rStyle w:val="TitleChar"/>
                          <w:b/>
                          <w:bCs/>
                          <w:color w:val="8EAADB" w:themeColor="accent1" w:themeTint="99"/>
                        </w:rPr>
                      </w:pPr>
                      <w:sdt>
                        <w:sdtPr>
                          <w:rPr>
                            <w:rStyle w:val="TitleChar"/>
                            <w:b/>
                            <w:bCs/>
                            <w:color w:val="8EAADB" w:themeColor="accent1" w:themeTint="99"/>
                          </w:rPr>
                          <w:alias w:val="Subject"/>
                          <w:tag w:val=""/>
                          <w:id w:val="659819723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92609F">
                            <w:rPr>
                              <w:rStyle w:val="TitleChar"/>
                              <w:b/>
                              <w:bCs/>
                              <w:color w:val="8EAADB" w:themeColor="accent1" w:themeTint="99"/>
                            </w:rPr>
                            <w:t>{{SUBJECT}}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 w:rsidRPr="00447799">
        <w:rPr>
          <w:rFonts w:eastAsiaTheme="minorHAnsi"/>
          <w:noProof/>
        </w:rPr>
        <w:drawing>
          <wp:anchor distT="0" distB="0" distL="114300" distR="114300" simplePos="0" relativeHeight="251663360" behindDoc="1" locked="0" layoutInCell="1" allowOverlap="1" wp14:anchorId="25B2C873" wp14:editId="56C0BA05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776845" cy="4362450"/>
            <wp:effectExtent l="0" t="0" r="0" b="0"/>
            <wp:wrapTight wrapText="bothSides">
              <wp:wrapPolygon edited="0">
                <wp:start x="0" y="0"/>
                <wp:lineTo x="0" y="21506"/>
                <wp:lineTo x="21535" y="21506"/>
                <wp:lineTo x="21535" y="0"/>
                <wp:lineTo x="0" y="0"/>
              </wp:wrapPolygon>
            </wp:wrapTight>
            <wp:docPr id="7" name="Picture 7" descr="A picture containing screenshot, space, blue, electric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screenshot, space, blue, electric blu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84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C94EA" w14:textId="77777777" w:rsidR="0092609F" w:rsidRDefault="0092609F" w:rsidP="0092609F">
      <w:pPr>
        <w:jc w:val="right"/>
      </w:pPr>
      <w:sdt>
        <w:sdtPr>
          <w:rPr>
            <w:rFonts w:cstheme="minorHAnsi"/>
          </w:rPr>
          <w:alias w:val="Publish Date"/>
          <w:tag w:val=""/>
          <w:id w:val="1438722261"/>
          <w:placeholder>
            <w:docPart w:val="E754FC9B5B6547CE958306455EAA58B3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lid w:val="en-US"/>
            <w:storeMappedDataAs w:val="dateTime"/>
            <w:calendar w:val="gregorian"/>
          </w:date>
        </w:sdtPr>
        <w:sdtContent>
          <w:r w:rsidRPr="00F21495">
            <w:rPr>
              <w:rStyle w:val="PlaceholderText"/>
            </w:rPr>
            <w:t>[Publish Date]</w:t>
          </w:r>
        </w:sdtContent>
      </w:sdt>
      <w:r>
        <w:rPr>
          <w:rFonts w:cstheme="minorHAnsi"/>
        </w:rPr>
        <w:t xml:space="preserve"> • </w:t>
      </w:r>
      <w:r w:rsidRPr="00A50BBB">
        <w:rPr>
          <w:rFonts w:cstheme="minorHAnsi"/>
        </w:rPr>
        <w:t>Version</w:t>
      </w:r>
      <w:r w:rsidRPr="008D09E6">
        <w:t xml:space="preserve"> </w:t>
      </w:r>
      <w:r>
        <w:fldChar w:fldCharType="begin"/>
      </w:r>
      <w:r>
        <w:instrText xml:space="preserve"> DOCPROPERTY  Version  \* MERGEFORMAT </w:instrText>
      </w:r>
      <w:r>
        <w:fldChar w:fldCharType="separate"/>
      </w:r>
      <w:r>
        <w:t>{0.1 DRAFT}</w:t>
      </w:r>
      <w:r>
        <w:fldChar w:fldCharType="end"/>
      </w:r>
    </w:p>
    <w:p w14:paraId="2A09CF84" w14:textId="4CA47B79" w:rsidR="0092609F" w:rsidRDefault="006C72CA" w:rsidP="0092609F">
      <w:pPr>
        <w:jc w:val="right"/>
        <w:rPr>
          <w:rFonts w:cstheme="minorHAnsi"/>
          <w:color w:val="657C9C" w:themeColor="text2" w:themeTint="BF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AD2E47" wp14:editId="6DF53E6A">
                <wp:simplePos x="0" y="0"/>
                <wp:positionH relativeFrom="column">
                  <wp:posOffset>476250</wp:posOffset>
                </wp:positionH>
                <wp:positionV relativeFrom="paragraph">
                  <wp:posOffset>80010</wp:posOffset>
                </wp:positionV>
                <wp:extent cx="2596515" cy="2886710"/>
                <wp:effectExtent l="0" t="323850" r="680085" b="27940"/>
                <wp:wrapNone/>
                <wp:docPr id="36" name="Speech Bubble: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15" cy="2886710"/>
                        </a:xfrm>
                        <a:prstGeom prst="wedgeRectCallout">
                          <a:avLst>
                            <a:gd name="adj1" fmla="val 74337"/>
                            <a:gd name="adj2" fmla="val -59716"/>
                          </a:avLst>
                        </a:prstGeom>
                        <a:gradFill flip="none" rotWithShape="1">
                          <a:gsLst>
                            <a:gs pos="0">
                              <a:srgbClr val="B4087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B4087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B4087B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54E37" w14:textId="77777777" w:rsidR="0092609F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💡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Published </w:t>
                            </w:r>
                            <w:r w:rsidRPr="00A1073D">
                              <w:rPr>
                                <w:sz w:val="20"/>
                                <w:szCs w:val="20"/>
                              </w:rPr>
                              <w:t>Date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field is a static value,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i.e.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you must manually select the date from the drop down calendar that appears when you click on the selector:</w:t>
                            </w:r>
                          </w:p>
                          <w:p w14:paraId="78567589" w14:textId="77777777" w:rsidR="0092609F" w:rsidRDefault="0092609F" w:rsidP="0092609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C76B93" wp14:editId="65769575">
                                  <wp:extent cx="1552755" cy="1841832"/>
                                  <wp:effectExtent l="0" t="0" r="0" b="6350"/>
                                  <wp:docPr id="35" name="Picture 35" descr="A screenshot of a calenda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Picture 35" descr="A screenshot of a calenda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7820" cy="1847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D2E47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6" o:spid="_x0000_s1028" type="#_x0000_t61" style="position:absolute;left:0;text-align:left;margin-left:37.5pt;margin-top:6.3pt;width:204.45pt;height:227.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" adj="26857,-2099" fillcolor="#6f0047" strokecolor="#1f3763 [1604]" strokeweight="1pt">
                <v:fill color2="#c1007f" rotate="t" focusposition="1,1" focussize="" colors="0 #6f0047;.5 #a2006a;1 #c1007f" focus="100%" type="gradientRadial"/>
                <v:textbox>
                  <w:txbxContent>
                    <w:p w14:paraId="3CC54E37" w14:textId="77777777" w:rsidR="0092609F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💡</w:t>
                      </w:r>
                      <w:r>
                        <w:rPr>
                          <w:sz w:val="20"/>
                          <w:szCs w:val="20"/>
                        </w:rPr>
                        <w:t xml:space="preserve">The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Published </w:t>
                      </w:r>
                      <w:r w:rsidRPr="00A1073D">
                        <w:rPr>
                          <w:sz w:val="20"/>
                          <w:szCs w:val="20"/>
                        </w:rPr>
                        <w:t>Date</w:t>
                      </w:r>
                      <w:r>
                        <w:rPr>
                          <w:sz w:val="20"/>
                          <w:szCs w:val="20"/>
                        </w:rPr>
                        <w:t xml:space="preserve"> field is a static value,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i.e.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you must manually select the date from the drop down calendar that appears when you click on the selector:</w:t>
                      </w:r>
                    </w:p>
                    <w:p w14:paraId="78567589" w14:textId="77777777" w:rsidR="0092609F" w:rsidRDefault="0092609F" w:rsidP="0092609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C76B93" wp14:editId="65769575">
                            <wp:extent cx="1552755" cy="1841832"/>
                            <wp:effectExtent l="0" t="0" r="0" b="6350"/>
                            <wp:docPr id="35" name="Picture 35" descr="A screenshot of a calenda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Picture 35" descr="A screenshot of a calendar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7820" cy="1847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2609F" w:rsidRPr="003A20EF">
        <w:rPr>
          <w:rFonts w:cstheme="minorHAnsi"/>
        </w:rPr>
        <w:t xml:space="preserve">Prepared For: </w:t>
      </w:r>
      <w:sdt>
        <w:sdtPr>
          <w:rPr>
            <w:rFonts w:cstheme="minorHAnsi"/>
            <w:color w:val="657C9C" w:themeColor="text2" w:themeTint="BF"/>
          </w:rPr>
          <w:alias w:val="Company"/>
          <w:tag w:val=""/>
          <w:id w:val="40170578"/>
          <w:placeholder>
            <w:docPart w:val="5EEBA12E5DD246D5975AD1DD4CC6A75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92609F">
            <w:rPr>
              <w:rFonts w:cstheme="minorHAnsi"/>
              <w:color w:val="657C9C" w:themeColor="text2" w:themeTint="BF"/>
            </w:rPr>
            <w:t>{{COMPANY}}</w:t>
          </w:r>
        </w:sdtContent>
      </w:sdt>
    </w:p>
    <w:p w14:paraId="556AD431" w14:textId="464B8729" w:rsidR="0092609F" w:rsidRDefault="0092609F" w:rsidP="0092609F">
      <w:pPr>
        <w:jc w:val="right"/>
      </w:pPr>
      <w:r>
        <w:rPr>
          <w:noProof/>
        </w:rPr>
        <w:drawing>
          <wp:inline distT="0" distB="0" distL="0" distR="0" wp14:anchorId="2EFF55F4" wp14:editId="113BB4CC">
            <wp:extent cx="1728216" cy="1655064"/>
            <wp:effectExtent l="0" t="0" r="0" b="2540"/>
            <wp:docPr id="37" name="Picture 37" descr="Logo Insertion | Michigan 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go Insertion | Michigan H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216" cy="165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4273" w14:textId="77777777" w:rsidR="0092609F" w:rsidRPr="003A20EF" w:rsidRDefault="0092609F" w:rsidP="0092609F">
      <w:pPr>
        <w:jc w:val="right"/>
      </w:pPr>
    </w:p>
    <w:p w14:paraId="0E113023" w14:textId="77777777" w:rsidR="0092609F" w:rsidRPr="00800997" w:rsidRDefault="0092609F" w:rsidP="0092609F">
      <w:pPr>
        <w:spacing w:after="0"/>
        <w:jc w:val="right"/>
        <w:rPr>
          <w:rFonts w:asciiTheme="minorHAnsi" w:hAnsiTheme="minorHAnsi" w:cstheme="minorHAnsi"/>
        </w:rPr>
      </w:pPr>
      <w:r w:rsidRPr="00800997">
        <w:rPr>
          <w:rFonts w:asciiTheme="minorHAnsi" w:hAnsiTheme="minorHAnsi" w:cstheme="minorHAnsi"/>
        </w:rPr>
        <w:t xml:space="preserve">Prepared and </w:t>
      </w:r>
      <w:proofErr w:type="gramStart"/>
      <w:r w:rsidRPr="00800997">
        <w:rPr>
          <w:rFonts w:asciiTheme="minorHAnsi" w:hAnsiTheme="minorHAnsi" w:cstheme="minorHAnsi"/>
        </w:rPr>
        <w:t>Delivered</w:t>
      </w:r>
      <w:proofErr w:type="gramEnd"/>
      <w:r w:rsidRPr="00800997">
        <w:rPr>
          <w:rFonts w:asciiTheme="minorHAnsi" w:hAnsiTheme="minorHAnsi" w:cstheme="minorHAnsi"/>
        </w:rPr>
        <w:t xml:space="preserve"> by:</w:t>
      </w:r>
    </w:p>
    <w:p w14:paraId="44707A05" w14:textId="77777777" w:rsidR="0092609F" w:rsidRPr="00800997" w:rsidRDefault="0092609F" w:rsidP="0092609F">
      <w:pPr>
        <w:spacing w:after="0"/>
        <w:jc w:val="right"/>
        <w:rPr>
          <w:rFonts w:asciiTheme="minorHAnsi" w:hAnsiTheme="minorHAnsi" w:cstheme="minorHAnsi"/>
        </w:rPr>
      </w:pPr>
      <w:r w:rsidRPr="00800997">
        <w:rPr>
          <w:rFonts w:asciiTheme="minorHAnsi" w:hAnsiTheme="minorHAnsi" w:cstheme="minorHAnsi"/>
        </w:rPr>
        <w:t>[</w:t>
      </w:r>
      <w:r>
        <w:rPr>
          <w:rFonts w:asciiTheme="minorHAnsi" w:hAnsiTheme="minorHAnsi" w:cstheme="minorHAnsi"/>
        </w:rPr>
        <w:t xml:space="preserve">Consultant </w:t>
      </w:r>
      <w:r w:rsidRPr="00800997">
        <w:rPr>
          <w:rFonts w:asciiTheme="minorHAnsi" w:hAnsiTheme="minorHAnsi" w:cstheme="minorHAnsi"/>
        </w:rPr>
        <w:t>1], [Title]</w:t>
      </w:r>
    </w:p>
    <w:p w14:paraId="2A05DA59" w14:textId="77777777" w:rsidR="0092609F" w:rsidRPr="00800997" w:rsidRDefault="0092609F" w:rsidP="0092609F">
      <w:pPr>
        <w:spacing w:after="0"/>
        <w:jc w:val="right"/>
        <w:rPr>
          <w:rFonts w:asciiTheme="minorHAnsi" w:hAnsiTheme="minorHAnsi" w:cstheme="minorHAnsi"/>
        </w:rPr>
      </w:pPr>
      <w:r w:rsidRPr="00800997">
        <w:rPr>
          <w:rFonts w:asciiTheme="minorHAnsi" w:hAnsiTheme="minorHAnsi" w:cstheme="minorHAnsi"/>
        </w:rPr>
        <w:t>[</w:t>
      </w:r>
      <w:r>
        <w:rPr>
          <w:rFonts w:asciiTheme="minorHAnsi" w:hAnsiTheme="minorHAnsi" w:cstheme="minorHAnsi"/>
        </w:rPr>
        <w:t>Sales Associate 1</w:t>
      </w:r>
      <w:r w:rsidRPr="00800997">
        <w:rPr>
          <w:rFonts w:asciiTheme="minorHAnsi" w:hAnsiTheme="minorHAnsi" w:cstheme="minorHAnsi"/>
        </w:rPr>
        <w:t>], [Title]</w:t>
      </w:r>
    </w:p>
    <w:p w14:paraId="3D965B94" w14:textId="77777777" w:rsidR="0092609F" w:rsidRDefault="0092609F" w:rsidP="0092609F">
      <w:pPr>
        <w:tabs>
          <w:tab w:val="left" w:pos="4211"/>
        </w:tabs>
      </w:pPr>
    </w:p>
    <w:p w14:paraId="4C440F09" w14:textId="77777777" w:rsidR="0092609F" w:rsidRDefault="0092609F" w:rsidP="0092609F">
      <w:pPr>
        <w:tabs>
          <w:tab w:val="left" w:pos="4211"/>
        </w:tabs>
        <w:sectPr w:rsidR="0092609F" w:rsidSect="008C486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440" w:right="1440" w:bottom="1440" w:left="1440" w:header="720" w:footer="720" w:gutter="0"/>
          <w:pgNumType w:chapSep="colon"/>
          <w:cols w:space="720"/>
          <w:docGrid w:linePitch="299"/>
        </w:sectPr>
      </w:pPr>
    </w:p>
    <w:p w14:paraId="6A01B70A" w14:textId="77777777" w:rsidR="0092609F" w:rsidRPr="003E2566" w:rsidRDefault="0092609F" w:rsidP="005F6A67">
      <w:pPr>
        <w:pStyle w:val="NoNumberH1"/>
      </w:pPr>
      <w:bookmarkStart w:id="0" w:name="_Hlk50122157"/>
      <w:bookmarkStart w:id="1" w:name="_Toc138257539"/>
      <w:r w:rsidRPr="003E2566">
        <w:lastRenderedPageBreak/>
        <w:t>Change Record</w:t>
      </w:r>
      <w:bookmarkEnd w:id="1"/>
    </w:p>
    <w:tbl>
      <w:tblPr>
        <w:tblStyle w:val="TableGridLight1"/>
        <w:tblW w:w="9090" w:type="dxa"/>
        <w:tblInd w:w="175" w:type="dxa"/>
        <w:tblLook w:val="04A0" w:firstRow="1" w:lastRow="0" w:firstColumn="1" w:lastColumn="0" w:noHBand="0" w:noVBand="1"/>
      </w:tblPr>
      <w:tblGrid>
        <w:gridCol w:w="1346"/>
        <w:gridCol w:w="1674"/>
        <w:gridCol w:w="1050"/>
        <w:gridCol w:w="5020"/>
      </w:tblGrid>
      <w:tr w:rsidR="0092609F" w:rsidRPr="002A7FA5" w14:paraId="242E5DC9" w14:textId="77777777" w:rsidTr="009632DF">
        <w:tc>
          <w:tcPr>
            <w:tcW w:w="1346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5ED7F49D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Date</w:t>
            </w:r>
          </w:p>
        </w:tc>
        <w:tc>
          <w:tcPr>
            <w:tcW w:w="1674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1DD02027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Author(s)</w:t>
            </w:r>
          </w:p>
        </w:tc>
        <w:tc>
          <w:tcPr>
            <w:tcW w:w="1050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546E27F9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Version</w:t>
            </w:r>
          </w:p>
        </w:tc>
        <w:tc>
          <w:tcPr>
            <w:tcW w:w="5020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210050F4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Change Reference</w:t>
            </w:r>
          </w:p>
        </w:tc>
      </w:tr>
      <w:tr w:rsidR="0092609F" w:rsidRPr="00B705EB" w14:paraId="27F193B6" w14:textId="77777777" w:rsidTr="009632DF">
        <w:tc>
          <w:tcPr>
            <w:tcW w:w="1346" w:type="dxa"/>
            <w:tcBorders>
              <w:left w:val="nil"/>
              <w:right w:val="nil"/>
            </w:tcBorders>
          </w:tcPr>
          <w:p w14:paraId="21D0A3E4" w14:textId="77777777" w:rsidR="0092609F" w:rsidRPr="00F863EE" w:rsidRDefault="0092609F" w:rsidP="009632DF">
            <w:pPr>
              <w:tabs>
                <w:tab w:val="center" w:pos="870"/>
              </w:tabs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99/99/9999</w:t>
            </w:r>
          </w:p>
        </w:tc>
        <w:tc>
          <w:tcPr>
            <w:tcW w:w="1674" w:type="dxa"/>
            <w:tcBorders>
              <w:left w:val="nil"/>
              <w:right w:val="nil"/>
            </w:tcBorders>
          </w:tcPr>
          <w:p w14:paraId="5C2C1A53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[Associate]</w:t>
            </w: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22FABA58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0.1</w:t>
            </w:r>
          </w:p>
        </w:tc>
        <w:tc>
          <w:tcPr>
            <w:tcW w:w="5020" w:type="dxa"/>
            <w:tcBorders>
              <w:left w:val="nil"/>
              <w:right w:val="nil"/>
            </w:tcBorders>
          </w:tcPr>
          <w:p w14:paraId="07CB93CB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Initial review</w:t>
            </w:r>
          </w:p>
        </w:tc>
      </w:tr>
      <w:tr w:rsidR="0092609F" w:rsidRPr="00B705EB" w14:paraId="407288D3" w14:textId="77777777" w:rsidTr="009632DF">
        <w:tc>
          <w:tcPr>
            <w:tcW w:w="1346" w:type="dxa"/>
            <w:tcBorders>
              <w:left w:val="nil"/>
              <w:right w:val="nil"/>
            </w:tcBorders>
          </w:tcPr>
          <w:p w14:paraId="79BC7319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99/99/9999</w:t>
            </w:r>
          </w:p>
        </w:tc>
        <w:tc>
          <w:tcPr>
            <w:tcW w:w="1674" w:type="dxa"/>
            <w:tcBorders>
              <w:left w:val="nil"/>
              <w:right w:val="nil"/>
            </w:tcBorders>
          </w:tcPr>
          <w:p w14:paraId="4D9878F2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[Associate]</w:t>
            </w: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6D64C749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1.0</w:t>
            </w:r>
          </w:p>
        </w:tc>
        <w:tc>
          <w:tcPr>
            <w:tcW w:w="5020" w:type="dxa"/>
            <w:tcBorders>
              <w:left w:val="nil"/>
              <w:right w:val="nil"/>
            </w:tcBorders>
          </w:tcPr>
          <w:p w14:paraId="4E3E2086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 xml:space="preserve">Published </w:t>
            </w:r>
          </w:p>
        </w:tc>
      </w:tr>
      <w:tr w:rsidR="0092609F" w:rsidRPr="00B705EB" w14:paraId="4D1DB53E" w14:textId="77777777" w:rsidTr="009632DF">
        <w:tc>
          <w:tcPr>
            <w:tcW w:w="1346" w:type="dxa"/>
            <w:tcBorders>
              <w:left w:val="nil"/>
              <w:right w:val="nil"/>
            </w:tcBorders>
          </w:tcPr>
          <w:p w14:paraId="04F7DFD2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</w:tcPr>
          <w:p w14:paraId="3452349C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50B91CC9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  <w:tc>
          <w:tcPr>
            <w:tcW w:w="5020" w:type="dxa"/>
            <w:tcBorders>
              <w:left w:val="nil"/>
              <w:right w:val="nil"/>
            </w:tcBorders>
          </w:tcPr>
          <w:p w14:paraId="68923C3C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</w:tr>
    </w:tbl>
    <w:p w14:paraId="07BEF780" w14:textId="77777777" w:rsidR="0092609F" w:rsidRDefault="0092609F" w:rsidP="0092609F"/>
    <w:p w14:paraId="44299329" w14:textId="77777777" w:rsidR="0092609F" w:rsidRPr="003E2566" w:rsidRDefault="0092609F" w:rsidP="005F6A67">
      <w:pPr>
        <w:pStyle w:val="NoNumberH1"/>
      </w:pPr>
      <w:bookmarkStart w:id="2" w:name="_Toc138257540"/>
      <w:r>
        <w:t>Peer Reviewers</w:t>
      </w:r>
      <w:bookmarkEnd w:id="2"/>
    </w:p>
    <w:tbl>
      <w:tblPr>
        <w:tblStyle w:val="TableGridLight1"/>
        <w:tblW w:w="9000" w:type="dxa"/>
        <w:jc w:val="center"/>
        <w:tblLook w:val="04A0" w:firstRow="1" w:lastRow="0" w:firstColumn="1" w:lastColumn="0" w:noHBand="0" w:noVBand="1"/>
      </w:tblPr>
      <w:tblGrid>
        <w:gridCol w:w="1701"/>
        <w:gridCol w:w="2160"/>
        <w:gridCol w:w="1354"/>
        <w:gridCol w:w="3785"/>
      </w:tblGrid>
      <w:tr w:rsidR="0092609F" w:rsidRPr="002A7FA5" w14:paraId="26C1A3B5" w14:textId="77777777" w:rsidTr="009632DF">
        <w:trPr>
          <w:jc w:val="center"/>
        </w:trPr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09FF6570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Date</w:t>
            </w:r>
          </w:p>
        </w:tc>
        <w:tc>
          <w:tcPr>
            <w:tcW w:w="2160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25E32F7D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>
              <w:rPr>
                <w:rFonts w:cs="Segoe UI"/>
                <w:b/>
                <w:bCs/>
                <w:color w:val="104E8B"/>
              </w:rPr>
              <w:t>Reviewer</w:t>
            </w:r>
            <w:r w:rsidRPr="002A7FA5">
              <w:rPr>
                <w:rFonts w:cs="Segoe UI"/>
                <w:b/>
                <w:bCs/>
                <w:color w:val="104E8B"/>
              </w:rPr>
              <w:t>(s)</w:t>
            </w:r>
          </w:p>
        </w:tc>
        <w:tc>
          <w:tcPr>
            <w:tcW w:w="1354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17A191EC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Version</w:t>
            </w:r>
          </w:p>
        </w:tc>
        <w:tc>
          <w:tcPr>
            <w:tcW w:w="3785" w:type="dxa"/>
            <w:tcBorders>
              <w:bottom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2C67D776" w14:textId="77777777" w:rsidR="0092609F" w:rsidRPr="002A7FA5" w:rsidRDefault="0092609F" w:rsidP="009632DF">
            <w:pPr>
              <w:rPr>
                <w:rFonts w:cs="Segoe UI"/>
                <w:b/>
                <w:bCs/>
                <w:color w:val="104E8B"/>
              </w:rPr>
            </w:pPr>
            <w:r w:rsidRPr="002A7FA5">
              <w:rPr>
                <w:rFonts w:cs="Segoe UI"/>
                <w:b/>
                <w:bCs/>
                <w:color w:val="104E8B"/>
              </w:rPr>
              <w:t>Change Reference</w:t>
            </w:r>
          </w:p>
        </w:tc>
      </w:tr>
      <w:tr w:rsidR="0092609F" w:rsidRPr="00B705EB" w14:paraId="1B25D977" w14:textId="77777777" w:rsidTr="009632DF">
        <w:trPr>
          <w:jc w:val="center"/>
        </w:trPr>
        <w:tc>
          <w:tcPr>
            <w:tcW w:w="1701" w:type="dxa"/>
            <w:tcBorders>
              <w:left w:val="nil"/>
              <w:right w:val="nil"/>
            </w:tcBorders>
          </w:tcPr>
          <w:p w14:paraId="6DB2286C" w14:textId="77777777" w:rsidR="0092609F" w:rsidRPr="00F863EE" w:rsidRDefault="0092609F" w:rsidP="009632DF">
            <w:pPr>
              <w:tabs>
                <w:tab w:val="center" w:pos="870"/>
              </w:tabs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99/99/9999</w:t>
            </w:r>
          </w:p>
        </w:tc>
        <w:tc>
          <w:tcPr>
            <w:tcW w:w="2160" w:type="dxa"/>
            <w:tcBorders>
              <w:left w:val="nil"/>
              <w:right w:val="nil"/>
            </w:tcBorders>
          </w:tcPr>
          <w:p w14:paraId="66C5B6FC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>
              <w:rPr>
                <w:rFonts w:cs="Segoe UI"/>
                <w:color w:val="343942"/>
                <w:sz w:val="20"/>
                <w:szCs w:val="20"/>
              </w:rPr>
              <w:t>[Reviewer]</w:t>
            </w:r>
          </w:p>
        </w:tc>
        <w:tc>
          <w:tcPr>
            <w:tcW w:w="1354" w:type="dxa"/>
            <w:tcBorders>
              <w:left w:val="nil"/>
              <w:right w:val="nil"/>
            </w:tcBorders>
          </w:tcPr>
          <w:p w14:paraId="4A09D636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 w:rsidRPr="32E2CD67">
              <w:rPr>
                <w:rFonts w:cs="Segoe UI"/>
                <w:color w:val="343942"/>
                <w:sz w:val="20"/>
                <w:szCs w:val="20"/>
              </w:rPr>
              <w:t>0.1</w:t>
            </w:r>
          </w:p>
        </w:tc>
        <w:tc>
          <w:tcPr>
            <w:tcW w:w="3785" w:type="dxa"/>
            <w:tcBorders>
              <w:left w:val="nil"/>
              <w:right w:val="nil"/>
            </w:tcBorders>
          </w:tcPr>
          <w:p w14:paraId="766BA856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  <w:r w:rsidRPr="6EC6E77A">
              <w:rPr>
                <w:rFonts w:cs="Segoe UI"/>
                <w:color w:val="343942"/>
                <w:sz w:val="20"/>
                <w:szCs w:val="20"/>
              </w:rPr>
              <w:t>Initial Recommendations</w:t>
            </w:r>
          </w:p>
        </w:tc>
      </w:tr>
      <w:tr w:rsidR="0092609F" w:rsidRPr="00B705EB" w14:paraId="789CC35D" w14:textId="77777777" w:rsidTr="009632DF">
        <w:trPr>
          <w:jc w:val="center"/>
        </w:trPr>
        <w:tc>
          <w:tcPr>
            <w:tcW w:w="1701" w:type="dxa"/>
            <w:tcBorders>
              <w:left w:val="nil"/>
              <w:right w:val="nil"/>
            </w:tcBorders>
          </w:tcPr>
          <w:p w14:paraId="16146534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nil"/>
              <w:right w:val="nil"/>
            </w:tcBorders>
          </w:tcPr>
          <w:p w14:paraId="277B2D7F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  <w:tc>
          <w:tcPr>
            <w:tcW w:w="1354" w:type="dxa"/>
            <w:tcBorders>
              <w:left w:val="nil"/>
              <w:right w:val="nil"/>
            </w:tcBorders>
          </w:tcPr>
          <w:p w14:paraId="3B8D1E0E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  <w:tc>
          <w:tcPr>
            <w:tcW w:w="3785" w:type="dxa"/>
            <w:tcBorders>
              <w:left w:val="nil"/>
              <w:right w:val="nil"/>
            </w:tcBorders>
          </w:tcPr>
          <w:p w14:paraId="2FC6CC6A" w14:textId="77777777" w:rsidR="0092609F" w:rsidRPr="00F863EE" w:rsidRDefault="0092609F" w:rsidP="009632DF">
            <w:pPr>
              <w:rPr>
                <w:rFonts w:cs="Segoe UI"/>
                <w:color w:val="343942"/>
                <w:sz w:val="20"/>
                <w:szCs w:val="20"/>
              </w:rPr>
            </w:pPr>
          </w:p>
        </w:tc>
      </w:tr>
    </w:tbl>
    <w:p w14:paraId="30FFC437" w14:textId="7EB04DC5" w:rsidR="0092609F" w:rsidRDefault="0092609F" w:rsidP="0092609F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542FCC5" wp14:editId="427A6837">
                <wp:simplePos x="0" y="0"/>
                <wp:positionH relativeFrom="column">
                  <wp:posOffset>2144083</wp:posOffset>
                </wp:positionH>
                <wp:positionV relativeFrom="paragraph">
                  <wp:posOffset>424588</wp:posOffset>
                </wp:positionV>
                <wp:extent cx="3649980" cy="5100320"/>
                <wp:effectExtent l="247650" t="666750" r="64770" b="8128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9980" cy="5100320"/>
                          <a:chOff x="0" y="0"/>
                          <a:chExt cx="3649980" cy="5100320"/>
                        </a:xfrm>
                      </wpg:grpSpPr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49980" cy="5100320"/>
                          </a:xfrm>
                          <a:prstGeom prst="wedgeRectCallout">
                            <a:avLst>
                              <a:gd name="adj1" fmla="val -55339"/>
                              <a:gd name="adj2" fmla="val -62152"/>
                            </a:avLst>
                          </a:prstGeom>
                          <a:gradFill>
                            <a:gsLst>
                              <a:gs pos="0">
                                <a:srgbClr val="E00A99"/>
                              </a:gs>
                              <a:gs pos="50000">
                                <a:srgbClr val="B4087B"/>
                              </a:gs>
                              <a:gs pos="100000">
                                <a:srgbClr val="B4087B"/>
                              </a:gs>
                            </a:gsLst>
                          </a:gradFill>
                          <a:ln>
                            <a:headEnd/>
                            <a:tailEnd/>
                          </a:ln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50860B" w14:textId="77777777" w:rsidR="0092609F" w:rsidRDefault="0092609F" w:rsidP="0092609F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z w:val="20"/>
                                  <w:szCs w:val="20"/>
                                </w:rPr>
                                <w:t>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To exclude a header from the Table of Contents, select the title &gt; </w:t>
                              </w:r>
                              <w:r w:rsidRPr="00290422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References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&gt; </w:t>
                              </w:r>
                              <w:r w:rsidRPr="00290422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Add Text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&gt; Check </w:t>
                              </w:r>
                              <w:r w:rsidRPr="00290422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Do Not Show in Table of Contents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</w:p>
                            <w:p w14:paraId="593313FC" w14:textId="77777777" w:rsidR="0092609F" w:rsidRDefault="0092609F" w:rsidP="0092609F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7928909" w14:textId="77777777" w:rsidR="0092609F" w:rsidRDefault="0092609F" w:rsidP="0092609F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662245B" wp14:editId="2E19A9B3">
                                    <wp:extent cx="2256408" cy="1041991"/>
                                    <wp:effectExtent l="0" t="0" r="0" b="6350"/>
                                    <wp:docPr id="1117803912" name="Picture 1117803912" descr="Graphical user interface, text, application, chat or text message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 descr="Graphical user interface, text, application, chat or text message&#10;&#10;Description automatically generated"/>
                                            <pic:cNvPicPr/>
                                          </pic:nvPicPr>
                                          <pic:blipFill rotWithShape="1">
                                            <a:blip r:embed="rId18"/>
                                            <a:srcRect b="2605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57143" cy="1042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B9FD39E" w14:textId="77777777" w:rsidR="0092609F" w:rsidRDefault="0092609F" w:rsidP="0092609F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D863AD3" w14:textId="77777777" w:rsidR="0092609F" w:rsidRDefault="0092609F" w:rsidP="0092609F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Go to the Table of Contents and hit [F9] or click on </w:t>
                              </w:r>
                            </w:p>
                            <w:p w14:paraId="518B962E" w14:textId="77777777" w:rsidR="0092609F" w:rsidRDefault="0092609F" w:rsidP="0092609F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900E92" wp14:editId="168BC903">
                                    <wp:extent cx="2028571" cy="847619"/>
                                    <wp:effectExtent l="0" t="0" r="0" b="0"/>
                                    <wp:docPr id="1117803913" name="Picture 1117803913" descr="A close-up of a computer screen&#10;&#10;Description automatically generated with low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 descr="A close-up of a computer screen&#10;&#10;Description automatically generated with low confidence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28571" cy="8476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30D4158" w14:textId="77777777" w:rsidR="0092609F" w:rsidRDefault="0092609F" w:rsidP="0092609F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E90B69E" w14:textId="77777777" w:rsidR="0092609F" w:rsidRDefault="0092609F" w:rsidP="0092609F">
                              <w:pPr>
                                <w:spacing w:after="0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Select 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Update Entire Table</w:t>
                              </w:r>
                            </w:p>
                            <w:p w14:paraId="70BAA9BB" w14:textId="77777777" w:rsidR="0092609F" w:rsidRPr="00B6712E" w:rsidRDefault="0092609F" w:rsidP="0092609F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BAB46FE" wp14:editId="44CF3C04">
                                    <wp:extent cx="2647619" cy="1352381"/>
                                    <wp:effectExtent l="0" t="0" r="635" b="635"/>
                                    <wp:docPr id="1117803914" name="Picture 1117803914" descr="A screenshot of a computer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 descr="A screenshot of a computer&#10;&#10;Description automatically generated with medium confidence"/>
                                            <pic:cNvPicPr/>
                                          </pic:nvPicPr>
                                          <pic:blipFill>
                                            <a:blip r:embed="rId2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619" cy="13523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Straight Arrow Connector 38"/>
                        <wps:cNvCnPr/>
                        <wps:spPr>
                          <a:xfrm flipH="1" flipV="1">
                            <a:off x="2107096" y="1448628"/>
                            <a:ext cx="484653" cy="378297"/>
                          </a:xfrm>
                          <a:prstGeom prst="straightConnector1">
                            <a:avLst/>
                          </a:prstGeom>
                          <a:ln w="63500">
                            <a:tailEnd type="triangle"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/>
                        <wps:spPr>
                          <a:xfrm flipH="1">
                            <a:off x="2488759" y="2442541"/>
                            <a:ext cx="329609" cy="148856"/>
                          </a:xfrm>
                          <a:prstGeom prst="straightConnector1">
                            <a:avLst/>
                          </a:prstGeom>
                          <a:ln w="63500">
                            <a:tailEnd type="triangle"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2FCC5" id="Group 62" o:spid="_x0000_s1029" style="position:absolute;margin-left:168.85pt;margin-top:33.45pt;width:287.4pt;height:401.6pt;z-index:251672576" coordsize="36499,5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">
                <v:shape id="Text Box 28" o:spid="_x0000_s1030" type="#_x0000_t61" style="position:absolute;width:36499;height:51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" adj="-1153,-2625" fillcolor="#e00a99" stroked="f">
                  <v:fill color2="#b4087b" rotate="t" colors="0 #e00a99;.5 #b4087b;1 #b4087b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1150860B" w14:textId="77777777" w:rsidR="0092609F" w:rsidRDefault="0092609F" w:rsidP="0092609F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hAnsi="Segoe UI Emoji"/>
                            <w:sz w:val="20"/>
                            <w:szCs w:val="20"/>
                          </w:rPr>
                          <w:t>💡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To exclude a header from the Table of Contents, select the title &gt; </w:t>
                        </w:r>
                        <w:r w:rsidRPr="00290422">
                          <w:rPr>
                            <w:b/>
                            <w:bCs/>
                            <w:sz w:val="20"/>
                            <w:szCs w:val="20"/>
                          </w:rPr>
                          <w:t>References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&gt; </w:t>
                        </w:r>
                        <w:r w:rsidRPr="00290422">
                          <w:rPr>
                            <w:b/>
                            <w:bCs/>
                            <w:sz w:val="20"/>
                            <w:szCs w:val="20"/>
                          </w:rPr>
                          <w:t>Add Text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&gt; Check </w:t>
                        </w:r>
                        <w:r w:rsidRPr="00290422">
                          <w:rPr>
                            <w:b/>
                            <w:bCs/>
                            <w:sz w:val="20"/>
                            <w:szCs w:val="20"/>
                          </w:rPr>
                          <w:t>Do Not Show in Table of Contents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: </w:t>
                        </w:r>
                      </w:p>
                      <w:p w14:paraId="593313FC" w14:textId="77777777" w:rsidR="0092609F" w:rsidRDefault="0092609F" w:rsidP="0092609F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</w:p>
                      <w:p w14:paraId="17928909" w14:textId="77777777" w:rsidR="0092609F" w:rsidRDefault="0092609F" w:rsidP="0092609F">
                        <w:pPr>
                          <w:spacing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662245B" wp14:editId="2E19A9B3">
                              <wp:extent cx="2256408" cy="1041991"/>
                              <wp:effectExtent l="0" t="0" r="0" b="6350"/>
                              <wp:docPr id="1117803912" name="Picture 1117803912" descr="Graphical user interface, text, application, chat or text message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 descr="Graphical user interface, text, application, chat or text message&#10;&#10;Description automatically generated"/>
                                      <pic:cNvPicPr/>
                                    </pic:nvPicPr>
                                    <pic:blipFill rotWithShape="1">
                                      <a:blip r:embed="rId18"/>
                                      <a:srcRect b="2605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257143" cy="104233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9FD39E" w14:textId="77777777" w:rsidR="0092609F" w:rsidRDefault="0092609F" w:rsidP="0092609F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</w:p>
                      <w:p w14:paraId="6D863AD3" w14:textId="77777777" w:rsidR="0092609F" w:rsidRDefault="0092609F" w:rsidP="0092609F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Go to the Table of Contents and hit [F9] or click on </w:t>
                        </w:r>
                      </w:p>
                      <w:p w14:paraId="518B962E" w14:textId="77777777" w:rsidR="0092609F" w:rsidRDefault="0092609F" w:rsidP="0092609F">
                        <w:pPr>
                          <w:spacing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900E92" wp14:editId="168BC903">
                              <wp:extent cx="2028571" cy="847619"/>
                              <wp:effectExtent l="0" t="0" r="0" b="0"/>
                              <wp:docPr id="1117803913" name="Picture 1117803913" descr="A close-up of a computer screen&#10;&#10;Description automatically generated with low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 descr="A close-up of a computer screen&#10;&#10;Description automatically generated with low confidence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28571" cy="84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30D4158" w14:textId="77777777" w:rsidR="0092609F" w:rsidRDefault="0092609F" w:rsidP="0092609F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</w:p>
                      <w:p w14:paraId="5E90B69E" w14:textId="77777777" w:rsidR="0092609F" w:rsidRDefault="0092609F" w:rsidP="0092609F">
                        <w:pPr>
                          <w:spacing w:after="0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Select 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Update Entire Table</w:t>
                        </w:r>
                      </w:p>
                      <w:p w14:paraId="70BAA9BB" w14:textId="77777777" w:rsidR="0092609F" w:rsidRPr="00B6712E" w:rsidRDefault="0092609F" w:rsidP="0092609F">
                        <w:pPr>
                          <w:spacing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BAB46FE" wp14:editId="44CF3C04">
                              <wp:extent cx="2647619" cy="1352381"/>
                              <wp:effectExtent l="0" t="0" r="635" b="635"/>
                              <wp:docPr id="1117803914" name="Picture 1117803914" descr="A screenshot of a computer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 descr="A screenshot of a computer&#10;&#10;Description automatically generated with medium confidence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619" cy="13523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8" o:spid="_x0000_s1031" type="#_x0000_t32" style="position:absolute;left:21070;top:14486;width:4847;height:378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" strokecolor="#70ad47 [3209]" strokeweight="5pt">
                  <v:stroke endarrow="block" joinstyle="miter"/>
                  <v:shadow on="t" color="black" opacity="26214f" origin=",-.5" offset="0,3pt"/>
                </v:shape>
                <v:shape id="Straight Arrow Connector 40" o:spid="_x0000_s1032" type="#_x0000_t32" style="position:absolute;left:24887;top:24425;width:3296;height:14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" strokecolor="#70ad47 [3209]" strokeweight="5pt">
                  <v:stroke endarrow="block" joinstyle="miter"/>
                  <v:shadow on="t" color="black" opacity="26214f" origin=",-.5" offset="0,3pt"/>
                </v:shape>
              </v:group>
            </w:pict>
          </mc:Fallback>
        </mc:AlternateContent>
      </w:r>
    </w:p>
    <w:p w14:paraId="764B6F2A" w14:textId="3F7FB451" w:rsidR="0092609F" w:rsidRDefault="0092609F" w:rsidP="0092609F"/>
    <w:p w14:paraId="5F174E84" w14:textId="77777777" w:rsidR="0055661B" w:rsidRDefault="0055661B" w:rsidP="0092609F">
      <w:pPr>
        <w:sectPr w:rsidR="0055661B" w:rsidSect="00713854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continuous"/>
          <w:pgSz w:w="12240" w:h="15840" w:code="1"/>
          <w:pgMar w:top="1440" w:right="1440" w:bottom="1440" w:left="1440" w:header="720" w:footer="720" w:gutter="0"/>
          <w:pgNumType w:fmt="lowerRoman" w:start="1" w:chapSep="colon"/>
          <w:cols w:space="720"/>
          <w:docGrid w:linePitch="299"/>
        </w:sectPr>
      </w:pPr>
    </w:p>
    <w:p w14:paraId="1C2C044F" w14:textId="7EE9B394" w:rsidR="0092609F" w:rsidRDefault="0092609F" w:rsidP="0092609F">
      <w:pPr>
        <w:sectPr w:rsidR="0092609F" w:rsidSect="0089006A">
          <w:headerReference w:type="even" r:id="rId27"/>
          <w:headerReference w:type="default" r:id="rId28"/>
          <w:footerReference w:type="default" r:id="rId29"/>
          <w:headerReference w:type="first" r:id="rId30"/>
          <w:pgSz w:w="12240" w:h="15840" w:code="1"/>
          <w:pgMar w:top="1440" w:right="1440" w:bottom="1440" w:left="1440" w:header="720" w:footer="720" w:gutter="0"/>
          <w:pgNumType w:fmt="lowerRoman" w:start="1" w:chapSep="colon"/>
          <w:cols w:space="720"/>
          <w:docGrid w:linePitch="299"/>
        </w:sectPr>
      </w:pPr>
    </w:p>
    <w:bookmarkStart w:id="3" w:name="_Toc138257541" w:displacedByCustomXml="next"/>
    <w:sdt>
      <w:sdtPr>
        <w:rPr>
          <w:rFonts w:asciiTheme="minorHAnsi" w:eastAsiaTheme="minorEastAsia" w:hAnsiTheme="minorHAnsi" w:cstheme="minorBidi"/>
          <w:smallCaps/>
          <w:color w:val="auto"/>
          <w:sz w:val="22"/>
          <w:szCs w:val="22"/>
        </w:rPr>
        <w:id w:val="1693639842"/>
        <w:docPartObj>
          <w:docPartGallery w:val="Table of Contents"/>
          <w:docPartUnique/>
        </w:docPartObj>
      </w:sdtPr>
      <w:sdtEndPr>
        <w:rPr>
          <w:rFonts w:ascii="Segoe UI" w:hAnsi="Segoe UI"/>
          <w:b w:val="0"/>
          <w:bCs w:val="0"/>
          <w:smallCaps w:val="0"/>
          <w:noProof/>
        </w:rPr>
      </w:sdtEndPr>
      <w:sdtContent>
        <w:p w14:paraId="5C80E5C7" w14:textId="285EEB30" w:rsidR="006C72CA" w:rsidRDefault="006C72CA" w:rsidP="005F6A67">
          <w:pPr>
            <w:pStyle w:val="NoNumberH1"/>
            <w:rPr>
              <w:noProof/>
            </w:rPr>
          </w:pPr>
          <w:r w:rsidRPr="003522F5">
            <w:rPr>
              <w:rFonts w:cstheme="minorHAnsi"/>
              <w:noProof/>
              <w:color w:val="FFFFFF" w:themeColor="background1"/>
              <w:sz w:val="20"/>
              <w:szCs w:val="20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7C53110E" wp14:editId="687F759D">
                    <wp:simplePos x="0" y="0"/>
                    <wp:positionH relativeFrom="column">
                      <wp:posOffset>2959735</wp:posOffset>
                    </wp:positionH>
                    <wp:positionV relativeFrom="paragraph">
                      <wp:posOffset>62230</wp:posOffset>
                    </wp:positionV>
                    <wp:extent cx="2698750" cy="838200"/>
                    <wp:effectExtent l="57150" t="38100" r="63500" b="76200"/>
                    <wp:wrapNone/>
                    <wp:docPr id="18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698750" cy="8382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E00A99"/>
                                </a:gs>
                                <a:gs pos="50000">
                                  <a:srgbClr val="B4087B"/>
                                </a:gs>
                                <a:gs pos="100000">
                                  <a:srgbClr val="B4087B"/>
                                </a:gs>
                              </a:gsLst>
                            </a:gra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0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3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3E32B4" w14:textId="77777777" w:rsidR="0092609F" w:rsidRDefault="0092609F" w:rsidP="0092609F">
                                <w:pPr>
                                  <w:spacing w:after="0"/>
                                </w:pPr>
                                <w:r w:rsidRPr="002422E1">
                                  <w:rPr>
                                    <w:rFonts w:ascii="Segoe UI Symbol" w:hAnsi="Segoe UI Symbol"/>
                                    <w:color w:val="FFD966" w:themeColor="accent4" w:themeTint="99"/>
                                  </w:rPr>
                                  <w:t>💡</w:t>
                                </w:r>
                                <w:r>
                                  <w:t>The TOC is in a dedicated section, following a different page numbering sequence.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53110E" id="_x0000_s1033" type="#_x0000_t202" style="position:absolute;margin-left:233.05pt;margin-top:4.9pt;width:212.5pt;height:6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" fillcolor="#e00a99" stroked="f">
                    <v:fill color2="#b4087b" rotate="t" colors="0 #e00a99;.5 #b4087b;1 #b4087b" focus="100%" type="gradient">
                      <o:fill v:ext="view" type="gradientUnscaled"/>
                    </v:fill>
                    <v:shadow on="t" color="black" opacity="41287f" offset="0,1.5pt"/>
                    <v:textbox>
                      <w:txbxContent>
                        <w:p w14:paraId="5D3E32B4" w14:textId="77777777" w:rsidR="0092609F" w:rsidRDefault="0092609F" w:rsidP="0092609F">
                          <w:pPr>
                            <w:spacing w:after="0"/>
                          </w:pPr>
                          <w:r w:rsidRPr="002422E1">
                            <w:rPr>
                              <w:rFonts w:ascii="Segoe UI Symbol" w:hAnsi="Segoe UI Symbol"/>
                              <w:color w:val="FFD966" w:themeColor="accent4" w:themeTint="99"/>
                            </w:rPr>
                            <w:t>💡</w:t>
                          </w:r>
                          <w:r>
                            <w:t>The TOC is in a dedicated section, following a different page numbering sequence.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2609F" w:rsidRPr="007E7814">
            <w:t>Table of Contents</w:t>
          </w:r>
          <w:bookmarkEnd w:id="3"/>
          <w:r w:rsidR="0092609F">
            <w:rPr>
              <w:rFonts w:ascii="Century Gothic" w:hAnsi="Century Gothic"/>
              <w:smallCaps/>
              <w:color w:val="2A2A2A"/>
            </w:rPr>
            <w:fldChar w:fldCharType="begin"/>
          </w:r>
          <w:r w:rsidR="0092609F">
            <w:instrText xml:space="preserve"> TOC \o "1-3" \h \z \u </w:instrText>
          </w:r>
          <w:r w:rsidR="0092609F">
            <w:rPr>
              <w:rFonts w:ascii="Century Gothic" w:hAnsi="Century Gothic"/>
              <w:smallCaps/>
              <w:color w:val="2A2A2A"/>
            </w:rPr>
            <w:fldChar w:fldCharType="separate"/>
          </w:r>
        </w:p>
        <w:p w14:paraId="0029B9AD" w14:textId="06CEC0FE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39" w:history="1">
            <w:r w:rsidRPr="003B5DDE">
              <w:rPr>
                <w:rStyle w:val="Hyperlink"/>
              </w:rPr>
              <w:t>Change Record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5BC4C344" w14:textId="3618AC00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0" w:history="1">
            <w:r w:rsidRPr="003B5DDE">
              <w:rPr>
                <w:rStyle w:val="Hyperlink"/>
              </w:rPr>
              <w:t>Peer Reviewers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2683E1FF" w14:textId="4F633395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1" w:history="1">
            <w:r w:rsidRPr="003B5DDE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2C81B0C8" w14:textId="7742F917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2" w:history="1">
            <w:r w:rsidRPr="003B5DDE">
              <w:rPr>
                <w:rStyle w:val="Hyperlink"/>
              </w:rPr>
              <w:t>1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About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667A487" w14:textId="28397DE0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3" w:history="1">
            <w:r w:rsidRPr="003B5DDE">
              <w:rPr>
                <w:rStyle w:val="Hyperlink"/>
              </w:rPr>
              <w:t>2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How do I use this Template?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11F878A" w14:textId="542A2820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4" w:history="1">
            <w:r w:rsidRPr="003B5DDE">
              <w:rPr>
                <w:rStyle w:val="Hyperlink"/>
              </w:rPr>
              <w:t>3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Headings and Styles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19F9153" w14:textId="40ACB461" w:rsidR="006C72CA" w:rsidRDefault="006C72CA">
          <w:pPr>
            <w:pStyle w:val="TOC2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5" w:history="1">
            <w:r w:rsidRPr="003B5DDE">
              <w:rPr>
                <w:rStyle w:val="Hyperlink"/>
              </w:rPr>
              <w:t>1.1</w:t>
            </w:r>
            <w:bookmarkStart w:id="4" w:name="_Toc137673995"/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bookmarkEnd w:id="4"/>
            <w:r w:rsidRPr="003B5DDE">
              <w:rPr>
                <w:rStyle w:val="Hyperlink"/>
              </w:rPr>
              <w:t>[CTRL] + [ALT] + [2] for 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196EEFA" w14:textId="2661B5A9" w:rsidR="006C72CA" w:rsidRDefault="006C72CA">
          <w:pPr>
            <w:pStyle w:val="TOC3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6" w:history="1">
            <w:r w:rsidRPr="003B5DDE">
              <w:rPr>
                <w:rStyle w:val="Hyperlink"/>
              </w:rPr>
              <w:t>3.1.1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[CTRL] + [ALT] + [3] for Heading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65AADC9" w14:textId="78B96F52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7" w:history="1">
            <w:r w:rsidRPr="003B5DDE">
              <w:rPr>
                <w:rStyle w:val="Hyperlink"/>
              </w:rPr>
              <w:t>4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FC9BE00" w14:textId="1CDBF9CE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8" w:history="1">
            <w:r w:rsidRPr="003B5DDE">
              <w:rPr>
                <w:rStyle w:val="Hyperlink"/>
              </w:rPr>
              <w:t>5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Decision Records, Limitations and Notes Blocks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8AF8DE" w14:textId="334F1F4E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49" w:history="1">
            <w:r w:rsidRPr="003B5DDE">
              <w:rPr>
                <w:rStyle w:val="Hyperlink"/>
              </w:rPr>
              <w:t>6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Adding Code to Word 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7A2195" w14:textId="26D40858" w:rsidR="006C72CA" w:rsidRDefault="006C72CA">
          <w:pPr>
            <w:pStyle w:val="TOC2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0" w:history="1">
            <w:r w:rsidRPr="003B5DDE">
              <w:rPr>
                <w:rStyle w:val="Hyperlink"/>
              </w:rPr>
              <w:t>1.2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HowTo: apply Syntax Highlighted Code to existing 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672F29" w14:textId="24413800" w:rsidR="006C72CA" w:rsidRDefault="006C72CA">
          <w:pPr>
            <w:pStyle w:val="TOC2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1" w:history="1">
            <w:r w:rsidRPr="003B5DDE">
              <w:rPr>
                <w:rStyle w:val="Hyperlink"/>
              </w:rPr>
              <w:t>1.3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HowTo: paste Syntax Highlighted Code from VS 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4893685" w14:textId="318F93D2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2" w:history="1">
            <w:r w:rsidRPr="003B5DDE">
              <w:rPr>
                <w:rStyle w:val="Hyperlink"/>
              </w:rPr>
              <w:t>7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HowTo: Use this template to an existing document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FD8B9E" w14:textId="0C704175" w:rsidR="006C72CA" w:rsidRDefault="006C72CA">
          <w:pPr>
            <w:pStyle w:val="TOC2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3" w:history="1">
            <w:r w:rsidRPr="003B5DDE">
              <w:rPr>
                <w:rStyle w:val="Hyperlink"/>
              </w:rPr>
              <w:t>1.4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Only copy the styles from this document to another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E21D8A" w14:textId="50E1A2C9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4" w:history="1">
            <w:r w:rsidRPr="003B5DDE">
              <w:rPr>
                <w:rStyle w:val="Hyperlink"/>
              </w:rPr>
              <w:t>8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Keyboard Shortcuts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0941BC4" w14:textId="5D0DEBB3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5" w:history="1">
            <w:r w:rsidRPr="003B5DDE">
              <w:rPr>
                <w:rStyle w:val="Hyperlink"/>
              </w:rPr>
              <w:t>9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HANDY SECTION: Next Steps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F9DF81" w14:textId="3628CCB7" w:rsidR="006C72CA" w:rsidRDefault="006C72CA">
          <w:pPr>
            <w:pStyle w:val="TOC1"/>
            <w:rPr>
              <w:rFonts w:asciiTheme="minorHAnsi" w:hAnsiTheme="minorHAnsi"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38257556" w:history="1">
            <w:r w:rsidRPr="003B5DDE">
              <w:rPr>
                <w:rStyle w:val="Hyperlink"/>
              </w:rPr>
              <w:t>10</w:t>
            </w:r>
            <w:r>
              <w:rPr>
                <w:rFonts w:asciiTheme="minorHAnsi" w:hAnsiTheme="minorHAnsi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3B5DDE">
              <w:rPr>
                <w:rStyle w:val="Hyperlink"/>
              </w:rPr>
              <w:t>Contact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_Toc138257556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F07C970" w14:textId="00DE64A6" w:rsidR="0092609F" w:rsidRPr="00FE7983" w:rsidRDefault="0092609F" w:rsidP="0092609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5" w:name="_Toc265785499" w:displacedByCustomXml="prev"/>
    <w:bookmarkStart w:id="6" w:name="_Toc256707361" w:displacedByCustomXml="prev"/>
    <w:bookmarkStart w:id="7" w:name="_Toc242842931" w:displacedByCustomXml="prev"/>
    <w:p w14:paraId="68C7DD19" w14:textId="3E0228E0" w:rsidR="0092609F" w:rsidRDefault="0092609F" w:rsidP="0092609F">
      <w:bookmarkStart w:id="8" w:name="_Toc490143610"/>
    </w:p>
    <w:bookmarkEnd w:id="0"/>
    <w:p w14:paraId="5679FB65" w14:textId="77777777" w:rsidR="0092609F" w:rsidRDefault="0092609F" w:rsidP="0092609F"/>
    <w:p w14:paraId="20AE4070" w14:textId="7AC9BCDA" w:rsidR="0092609F" w:rsidRDefault="0092609F" w:rsidP="0092609F">
      <w:bookmarkStart w:id="9" w:name="_Toc505603732"/>
      <w:bookmarkStart w:id="10" w:name="_Toc505608878"/>
      <w:bookmarkStart w:id="11" w:name="_Toc505609715"/>
      <w:bookmarkStart w:id="12" w:name="_Toc505697170"/>
      <w:bookmarkStart w:id="13" w:name="_Toc506375478"/>
      <w:bookmarkStart w:id="14" w:name="_Toc506376591"/>
      <w:bookmarkEnd w:id="7"/>
      <w:bookmarkEnd w:id="6"/>
      <w:bookmarkEnd w:id="5"/>
      <w:bookmarkEnd w:id="8"/>
      <w:bookmarkEnd w:id="9"/>
      <w:bookmarkEnd w:id="10"/>
      <w:bookmarkEnd w:id="11"/>
      <w:bookmarkEnd w:id="12"/>
      <w:bookmarkEnd w:id="13"/>
      <w:bookmarkEnd w:id="14"/>
    </w:p>
    <w:p w14:paraId="57EACDFF" w14:textId="77777777" w:rsidR="0092609F" w:rsidRDefault="0092609F" w:rsidP="0092609F">
      <w:pPr>
        <w:sectPr w:rsidR="0092609F" w:rsidSect="00713854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type w:val="continuous"/>
          <w:pgSz w:w="12240" w:h="15840" w:code="1"/>
          <w:pgMar w:top="1440" w:right="1440" w:bottom="1440" w:left="1440" w:header="720" w:footer="720" w:gutter="0"/>
          <w:pgNumType w:fmt="lowerRoman" w:start="1" w:chapSep="colon"/>
          <w:cols w:space="720"/>
          <w:docGrid w:linePitch="299"/>
        </w:sectPr>
      </w:pPr>
    </w:p>
    <w:p w14:paraId="65ED8A26" w14:textId="77777777" w:rsidR="0092609F" w:rsidRDefault="0092609F" w:rsidP="005F6A67">
      <w:pPr>
        <w:pStyle w:val="Heading1"/>
      </w:pPr>
      <w:bookmarkStart w:id="15" w:name="_Toc138257542"/>
      <w:r>
        <w:lastRenderedPageBreak/>
        <w:t>About</w:t>
      </w:r>
      <w:bookmarkEnd w:id="15"/>
      <w:r>
        <w:t xml:space="preserve"> </w:t>
      </w:r>
    </w:p>
    <w:p w14:paraId="64D9BDD4" w14:textId="43CB0912" w:rsidR="0092609F" w:rsidRDefault="0092609F" w:rsidP="0092609F">
      <w:r w:rsidRPr="00A16F29">
        <w:t>This document template (</w:t>
      </w:r>
      <w:r>
        <w:fldChar w:fldCharType="begin"/>
      </w:r>
      <w:r>
        <w:instrText xml:space="preserve"> FILENAME   \* MERGEFORMAT </w:instrText>
      </w:r>
      <w:r>
        <w:fldChar w:fldCharType="separate"/>
      </w:r>
      <w:r w:rsidR="006C72CA">
        <w:rPr>
          <w:noProof/>
        </w:rPr>
        <w:t>Style-Template_2306.dotx</w:t>
      </w:r>
      <w:r>
        <w:rPr>
          <w:noProof/>
        </w:rPr>
        <w:fldChar w:fldCharType="end"/>
      </w:r>
      <w:r w:rsidRPr="00A16F29">
        <w:t xml:space="preserve">) is a style accelerator – it includes </w:t>
      </w:r>
      <w:proofErr w:type="gramStart"/>
      <w:r w:rsidRPr="00A16F29">
        <w:t>various styles</w:t>
      </w:r>
      <w:proofErr w:type="gramEnd"/>
      <w:r w:rsidRPr="00A16F29">
        <w:t>, tables, images, and other elements as a starting point for new documents that require brand and style consistency.</w:t>
      </w:r>
    </w:p>
    <w:p w14:paraId="105448AF" w14:textId="77777777" w:rsidR="0092609F" w:rsidRDefault="0092609F" w:rsidP="005F6A67">
      <w:pPr>
        <w:pStyle w:val="Heading1"/>
      </w:pPr>
      <w:bookmarkStart w:id="16" w:name="_Toc138257543"/>
      <w:r>
        <w:t>How do I use this Template?</w:t>
      </w:r>
      <w:bookmarkEnd w:id="16"/>
    </w:p>
    <w:p w14:paraId="0C750CD0" w14:textId="77777777" w:rsidR="0092609F" w:rsidRPr="00AF1BE7" w:rsidRDefault="0092609F" w:rsidP="0092609F"/>
    <w:tbl>
      <w:tblPr>
        <w:tblStyle w:val="TableGridLigh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767171" w:themeFill="background2" w:themeFillShade="80"/>
        <w:tblLook w:val="04A0" w:firstRow="1" w:lastRow="0" w:firstColumn="1" w:lastColumn="0" w:noHBand="0" w:noVBand="1"/>
      </w:tblPr>
      <w:tblGrid>
        <w:gridCol w:w="9350"/>
      </w:tblGrid>
      <w:tr w:rsidR="0092609F" w:rsidRPr="004437AD" w14:paraId="6A0818C3" w14:textId="77777777" w:rsidTr="009632DF">
        <w:tc>
          <w:tcPr>
            <w:tcW w:w="9350" w:type="dxa"/>
            <w:shd w:val="clear" w:color="auto" w:fill="2E74B5" w:themeFill="accent5" w:themeFillShade="BF"/>
          </w:tcPr>
          <w:p w14:paraId="017933A0" w14:textId="77777777" w:rsidR="0092609F" w:rsidRPr="003522F5" w:rsidRDefault="0092609F" w:rsidP="009632DF">
            <w:pPr>
              <w:rPr>
                <w:rFonts w:ascii="Century Gothic" w:hAnsi="Century Gothic"/>
                <w:b/>
                <w:bCs/>
                <w:color w:val="FFFFFF" w:themeColor="background1"/>
                <w:sz w:val="24"/>
                <w:szCs w:val="24"/>
              </w:rPr>
            </w:pPr>
            <w:r w:rsidRPr="003522F5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Instructions</w:t>
            </w:r>
          </w:p>
          <w:p w14:paraId="21BE2D1C" w14:textId="77777777" w:rsidR="0092609F" w:rsidRPr="004437AD" w:rsidRDefault="0092609F" w:rsidP="009632DF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bookmarkStart w:id="17" w:name="_Hlk137673339"/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This 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>document template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 xml:space="preserve">(File: 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fldChar w:fldCharType="begin"/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instrText xml:space="preserve"> FILENAME   \* MERGEFORMAT </w:instrTex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FFFFFF" w:themeColor="background1"/>
                <w:sz w:val="20"/>
                <w:szCs w:val="20"/>
              </w:rPr>
              <w:t>Document3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fldChar w:fldCharType="end"/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>)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 xml:space="preserve">is a style accelerator – it includes </w:t>
            </w:r>
            <w:proofErr w:type="gramStart"/>
            <w:r>
              <w:rPr>
                <w:rFonts w:cstheme="minorHAnsi"/>
                <w:color w:val="FFFFFF" w:themeColor="background1"/>
                <w:sz w:val="20"/>
                <w:szCs w:val="20"/>
              </w:rPr>
              <w:t>various styles</w:t>
            </w:r>
            <w:proofErr w:type="gramEnd"/>
            <w:r>
              <w:rPr>
                <w:rFonts w:cstheme="minorHAnsi"/>
                <w:color w:val="FFFFFF" w:themeColor="background1"/>
                <w:sz w:val="20"/>
                <w:szCs w:val="20"/>
              </w:rPr>
              <w:t>, tables, images, and other elements as a starting point for new documents that require brand and style consistency.</w:t>
            </w:r>
          </w:p>
          <w:bookmarkEnd w:id="17"/>
          <w:p w14:paraId="17D5568E" w14:textId="77777777" w:rsidR="0092609F" w:rsidRPr="004437AD" w:rsidRDefault="0092609F" w:rsidP="009632DF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</w:p>
          <w:p w14:paraId="6E663A38" w14:textId="77777777" w:rsidR="0092609F" w:rsidRPr="004437AD" w:rsidRDefault="0092609F" w:rsidP="009632DF">
            <w:pP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 xml:space="preserve">How do I use this </w:t>
            </w: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template</w:t>
            </w:r>
            <w:r w:rsidRPr="004437AD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 xml:space="preserve">? </w:t>
            </w:r>
          </w:p>
          <w:p w14:paraId="62D47A7A" w14:textId="77777777" w:rsidR="0092609F" w:rsidRPr="004437AD" w:rsidRDefault="0092609F" w:rsidP="0092609F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Generate a document from 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>this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fldChar w:fldCharType="begin"/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instrText xml:space="preserve"> FILENAME   \* MERGEFORMAT </w:instrTex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FFFFFF" w:themeColor="background1"/>
                <w:sz w:val="20"/>
                <w:szCs w:val="20"/>
              </w:rPr>
              <w:t>Document3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fldChar w:fldCharType="end"/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template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by either the </w:t>
            </w:r>
            <w:r w:rsidRPr="00B6712E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[DOUBLE-CLICK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 xml:space="preserve">] or </w:t>
            </w:r>
            <w:r w:rsidRPr="00B6712E"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[RIGHT-CLICK] &gt; Open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actions.</w:t>
            </w:r>
          </w:p>
          <w:p w14:paraId="0C6B93C8" w14:textId="77777777" w:rsidR="0092609F" w:rsidRPr="004437AD" w:rsidRDefault="0092609F" w:rsidP="0092609F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>Understand the legend of elements throughout the document.</w:t>
            </w:r>
          </w:p>
          <w:p w14:paraId="161123FE" w14:textId="77777777" w:rsidR="0092609F" w:rsidRPr="004437AD" w:rsidRDefault="0092609F" w:rsidP="0092609F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Take note of </w:t>
            </w:r>
            <w:proofErr w:type="gramStart"/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>some</w:t>
            </w:r>
            <w:proofErr w:type="gramEnd"/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handy-dandy custom Quick Parts and AutoText content available (Insert &gt; Quick Parts).</w:t>
            </w:r>
          </w:p>
          <w:p w14:paraId="2A9E93ED" w14:textId="77777777" w:rsidR="0092609F" w:rsidRPr="004437AD" w:rsidRDefault="0092609F" w:rsidP="0092609F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Personalize for the customer or project, </w:t>
            </w:r>
            <w:proofErr w:type="gramStart"/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>e.g.</w:t>
            </w:r>
            <w:proofErr w:type="gramEnd"/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update the logo on the cover page, update the document properties (File &gt; Info &gt; Properties), etc. You can also delete the </w:t>
            </w:r>
            <w:proofErr w:type="spellStart"/>
            <w:r w:rsidRPr="004437AD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LinkId</w:t>
            </w:r>
            <w:proofErr w:type="spellEnd"/>
            <w:r w:rsidRPr="004437AD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*</w:t>
            </w: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and </w:t>
            </w:r>
            <w:proofErr w:type="spellStart"/>
            <w:r w:rsidRPr="004437AD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ContentType</w:t>
            </w:r>
            <w:proofErr w:type="spellEnd"/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properties.</w:t>
            </w:r>
          </w:p>
          <w:p w14:paraId="209DBDF8" w14:textId="77777777" w:rsidR="0092609F" w:rsidRPr="004437AD" w:rsidRDefault="0092609F" w:rsidP="0092609F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>Collect the required data and build on the Summary and Next Steps sections (if applicable).</w:t>
            </w:r>
          </w:p>
          <w:p w14:paraId="5E8DA8E3" w14:textId="77777777" w:rsidR="0092609F" w:rsidRPr="004437AD" w:rsidRDefault="0092609F" w:rsidP="0092609F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437AD">
              <w:rPr>
                <w:rFonts w:cstheme="minorHAnsi"/>
                <w:color w:val="FFFFFF" w:themeColor="background1"/>
                <w:sz w:val="20"/>
                <w:szCs w:val="20"/>
              </w:rPr>
              <w:t>Delete this section before submitting for review and finalization.</w:t>
            </w:r>
          </w:p>
          <w:p w14:paraId="7B94E57A" w14:textId="77777777" w:rsidR="0092609F" w:rsidRPr="004437AD" w:rsidRDefault="0092609F" w:rsidP="009632DF">
            <w:pPr>
              <w:ind w:left="720"/>
              <w:rPr>
                <w:rFonts w:cstheme="minorHAnsi"/>
                <w:color w:val="FFFFFF" w:themeColor="background1"/>
                <w:sz w:val="20"/>
                <w:szCs w:val="20"/>
              </w:rPr>
            </w:pPr>
          </w:p>
          <w:p w14:paraId="1A34716F" w14:textId="77777777" w:rsidR="0092609F" w:rsidRPr="004437AD" w:rsidRDefault="0092609F" w:rsidP="009632DF">
            <w:pP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68F06964" w14:textId="77777777" w:rsidR="0092609F" w:rsidRPr="004437AD" w:rsidRDefault="0092609F" w:rsidP="009632DF">
            <w:pPr>
              <w:rPr>
                <w:color w:val="FFFFFF" w:themeColor="background1"/>
                <w:sz w:val="20"/>
                <w:szCs w:val="20"/>
              </w:rPr>
            </w:pPr>
            <w:r w:rsidRPr="004437AD">
              <w:rPr>
                <w:b/>
                <w:bCs/>
                <w:color w:val="FFFFFF" w:themeColor="background1"/>
                <w:sz w:val="20"/>
                <w:szCs w:val="20"/>
              </w:rPr>
              <w:t>Style Revision:</w:t>
            </w:r>
            <w:r w:rsidRPr="004437AD">
              <w:rPr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color w:val="FFFFFF" w:themeColor="background1"/>
                <w:sz w:val="20"/>
                <w:szCs w:val="20"/>
              </w:rPr>
              <w:t>v2306</w:t>
            </w:r>
          </w:p>
        </w:tc>
      </w:tr>
    </w:tbl>
    <w:p w14:paraId="53AADF35" w14:textId="77777777" w:rsidR="0092609F" w:rsidRDefault="0092609F" w:rsidP="0092609F"/>
    <w:p w14:paraId="5D41E372" w14:textId="77777777" w:rsidR="0092609F" w:rsidRDefault="0092609F" w:rsidP="0092609F">
      <w:r>
        <w:br w:type="page"/>
      </w:r>
    </w:p>
    <w:p w14:paraId="43BF7B88" w14:textId="4A53423B" w:rsidR="0092609F" w:rsidRPr="005E20CF" w:rsidRDefault="00923CD1" w:rsidP="005F6A67">
      <w:pPr>
        <w:pStyle w:val="Heading1"/>
      </w:pPr>
      <w:bookmarkStart w:id="18" w:name="_Toc138257544"/>
      <w:r w:rsidRPr="007E7814">
        <w:rPr>
          <w:rFonts w:cstheme="minorHAnsi"/>
          <w:noProof/>
          <w:color w:val="FFFFFF" w:themeColor="background1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E46414" wp14:editId="7720B29D">
                <wp:simplePos x="0" y="0"/>
                <wp:positionH relativeFrom="margin">
                  <wp:align>right</wp:align>
                </wp:positionH>
                <wp:positionV relativeFrom="paragraph">
                  <wp:posOffset>-535305</wp:posOffset>
                </wp:positionV>
                <wp:extent cx="2455462" cy="1568063"/>
                <wp:effectExtent l="57150" t="38100" r="59690" b="7048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5462" cy="1568063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E00A99"/>
                            </a:gs>
                            <a:gs pos="50000">
                              <a:srgbClr val="B4087B"/>
                            </a:gs>
                            <a:gs pos="100000">
                              <a:srgbClr val="B4087B"/>
                            </a:gs>
                          </a:gsLst>
                        </a:gradFill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E2021" w14:textId="77777777" w:rsidR="0092609F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Times New Roman"/>
                                <w:color w:val="D9D9D9" w:themeColor="background1" w:themeShade="D9"/>
                                <w:sz w:val="24"/>
                                <w:szCs w:val="24"/>
                              </w:rPr>
                              <w:t>💡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B74ED">
                              <w:rPr>
                                <w:sz w:val="20"/>
                                <w:szCs w:val="20"/>
                              </w:rPr>
                              <w:t>You can reveal spaces, tabs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358E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page breaks</w:t>
                            </w:r>
                            <w:r w:rsidRPr="005B74ED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5B74E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section </w:t>
                            </w:r>
                            <w:proofErr w:type="gramStart"/>
                            <w:r w:rsidRPr="005B74E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break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5B74ED">
                              <w:rPr>
                                <w:sz w:val="20"/>
                                <w:szCs w:val="20"/>
                              </w:rPr>
                              <w:t xml:space="preserve"> with [CTRL+SHIFT+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5B74ED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</w:p>
                          <w:p w14:paraId="4E936E00" w14:textId="77777777" w:rsidR="0092609F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EFD1F1" w14:textId="77777777" w:rsidR="0092609F" w:rsidRPr="00F358E9" w:rsidRDefault="0092609F" w:rsidP="0092609F">
                            <w:pPr>
                              <w:spacing w:after="0"/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🧠 PrinterLogic also uses the same shortcut to display its dialog. Just click on the </w:t>
                            </w:r>
                            <w:r w:rsidRPr="00F358E9">
                              <w:rPr>
                                <w:rFonts w:ascii="Segoe UI Emoji" w:hAnsi="Segoe UI Emoji"/>
                                <w:b/>
                                <w:bCs/>
                                <w:sz w:val="20"/>
                                <w:szCs w:val="20"/>
                              </w:rPr>
                              <w:t>Shutdown</w:t>
                            </w: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button.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46414" id="_x0000_s1034" type="#_x0000_t202" style="position:absolute;left:0;text-align:left;margin-left:142.15pt;margin-top:-42.15pt;width:193.35pt;height:123.4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" fillcolor="#e00a99" stroked="f">
                <v:fill color2="#b4087b" rotate="t" colors="0 #e00a99;.5 #b4087b;1 #b4087b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22E2021" w14:textId="77777777" w:rsidR="0092609F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 w:cs="Times New Roman"/>
                          <w:color w:val="D9D9D9" w:themeColor="background1" w:themeShade="D9"/>
                          <w:sz w:val="24"/>
                          <w:szCs w:val="24"/>
                        </w:rPr>
                        <w:t>💡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r w:rsidRPr="005B74ED">
                        <w:rPr>
                          <w:sz w:val="20"/>
                          <w:szCs w:val="20"/>
                        </w:rPr>
                        <w:t>You can reveal spaces, tabs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F358E9">
                        <w:rPr>
                          <w:b/>
                          <w:bCs/>
                          <w:sz w:val="20"/>
                          <w:szCs w:val="20"/>
                        </w:rPr>
                        <w:t>page breaks</w:t>
                      </w:r>
                      <w:r w:rsidRPr="005B74ED">
                        <w:rPr>
                          <w:sz w:val="20"/>
                          <w:szCs w:val="20"/>
                        </w:rPr>
                        <w:t xml:space="preserve"> and </w:t>
                      </w:r>
                      <w:r w:rsidRPr="005B74ED">
                        <w:rPr>
                          <w:b/>
                          <w:bCs/>
                          <w:sz w:val="20"/>
                          <w:szCs w:val="20"/>
                        </w:rPr>
                        <w:t xml:space="preserve">section </w:t>
                      </w:r>
                      <w:proofErr w:type="gramStart"/>
                      <w:r w:rsidRPr="005B74ED">
                        <w:rPr>
                          <w:b/>
                          <w:bCs/>
                          <w:sz w:val="20"/>
                          <w:szCs w:val="20"/>
                        </w:rPr>
                        <w:t>break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5B74ED">
                        <w:rPr>
                          <w:sz w:val="20"/>
                          <w:szCs w:val="20"/>
                        </w:rPr>
                        <w:t xml:space="preserve"> with [CTRL+SHIFT+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5B74ED">
                        <w:rPr>
                          <w:sz w:val="20"/>
                          <w:szCs w:val="20"/>
                        </w:rPr>
                        <w:t xml:space="preserve">] </w:t>
                      </w:r>
                    </w:p>
                    <w:p w14:paraId="4E936E00" w14:textId="77777777" w:rsidR="0092609F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8EFD1F1" w14:textId="77777777" w:rsidR="0092609F" w:rsidRPr="00F358E9" w:rsidRDefault="0092609F" w:rsidP="0092609F">
                      <w:pPr>
                        <w:spacing w:after="0"/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🧠 PrinterLogic also uses the same shortcut to display its dialog. Just click on the </w:t>
                      </w:r>
                      <w:r w:rsidRPr="00F358E9">
                        <w:rPr>
                          <w:rFonts w:ascii="Segoe UI Emoji" w:hAnsi="Segoe UI Emoji"/>
                          <w:b/>
                          <w:bCs/>
                          <w:sz w:val="20"/>
                          <w:szCs w:val="20"/>
                        </w:rPr>
                        <w:t>Shutdown</w:t>
                      </w: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button.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609F">
        <w:t>Headings and Styles</w:t>
      </w:r>
      <w:bookmarkEnd w:id="18"/>
      <w:r w:rsidR="0092609F" w:rsidRPr="005E20CF">
        <w:t xml:space="preserve"> </w:t>
      </w:r>
    </w:p>
    <w:p w14:paraId="23F2F88F" w14:textId="7E633C7C" w:rsidR="0092609F" w:rsidRPr="00AF1BE7" w:rsidRDefault="0092609F" w:rsidP="0092609F">
      <w:pPr>
        <w:rPr>
          <w:sz w:val="20"/>
          <w:szCs w:val="20"/>
        </w:rPr>
      </w:pPr>
      <w:bookmarkStart w:id="19" w:name="_Environment_Diagram"/>
      <w:bookmarkEnd w:id="19"/>
    </w:p>
    <w:tbl>
      <w:tblPr>
        <w:tblStyle w:val="ListTable3-Accent1"/>
        <w:tblW w:w="9595" w:type="dxa"/>
        <w:tblLook w:val="04A0" w:firstRow="1" w:lastRow="0" w:firstColumn="1" w:lastColumn="0" w:noHBand="0" w:noVBand="1"/>
      </w:tblPr>
      <w:tblGrid>
        <w:gridCol w:w="2975"/>
        <w:gridCol w:w="6620"/>
      </w:tblGrid>
      <w:tr w:rsidR="0092609F" w:rsidRPr="00AF1BE7" w14:paraId="4CC9DD8F" w14:textId="77777777" w:rsidTr="0096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5" w:type="dxa"/>
          </w:tcPr>
          <w:p w14:paraId="3B364BDC" w14:textId="3FDE119B" w:rsidR="0092609F" w:rsidRPr="00AF1BE7" w:rsidRDefault="00923CD1" w:rsidP="009632DF">
            <w:pPr>
              <w:pStyle w:val="BodyText"/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6620" w:type="dxa"/>
          </w:tcPr>
          <w:p w14:paraId="2D08FC75" w14:textId="590DEFEA" w:rsidR="0092609F" w:rsidRPr="00AF1BE7" w:rsidRDefault="00923CD1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</w:tr>
      <w:tr w:rsidR="0092609F" w:rsidRPr="00AF1BE7" w14:paraId="481575F9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7745949B" w14:textId="77777777" w:rsidR="0092609F" w:rsidRPr="00AF1BE7" w:rsidRDefault="0092609F" w:rsidP="009632DF">
            <w:pPr>
              <w:pStyle w:val="BodyText"/>
              <w:spacing w:before="40" w:after="40"/>
              <w:rPr>
                <w:b/>
                <w:bCs w:val="0"/>
                <w:sz w:val="18"/>
                <w:szCs w:val="18"/>
              </w:rPr>
            </w:pPr>
          </w:p>
        </w:tc>
        <w:tc>
          <w:tcPr>
            <w:tcW w:w="6620" w:type="dxa"/>
          </w:tcPr>
          <w:p w14:paraId="43630076" w14:textId="01B886B2" w:rsidR="0092609F" w:rsidRPr="00AF1BE7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2609F" w:rsidRPr="006D6C1D" w14:paraId="020EFC86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7A5BB9C1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2BF21B53" w14:textId="77777777" w:rsidR="0092609F" w:rsidRPr="006D6C1D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48123283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13FA4B18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041F83DC" w14:textId="05BDA729" w:rsidR="0092609F" w:rsidRPr="006D6C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4947CCAE" w14:textId="77777777" w:rsidTr="00923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7D28B024" w14:textId="77777777" w:rsidR="0092609F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1CFA4C24" w14:textId="77777777" w:rsidR="0092609F" w:rsidRPr="006D6C1D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68A993AA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6284139D" w14:textId="77777777" w:rsidR="0092609F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7FF15728" w14:textId="77777777" w:rsidR="0092609F" w:rsidRPr="006D6C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38F38FA1" w14:textId="77777777" w:rsidTr="00923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4C92BD98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34804C15" w14:textId="2D8F2D0B" w:rsidR="0092609F" w:rsidRPr="006D6C1D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47799" w:rsidRPr="006D6C1D" w14:paraId="31E9F452" w14:textId="77777777" w:rsidTr="00923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618ECCFA" w14:textId="77777777" w:rsidR="00447799" w:rsidRPr="006D6C1D" w:rsidRDefault="00447799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3E5A8696" w14:textId="77777777" w:rsidR="00447799" w:rsidRPr="006D6C1D" w:rsidRDefault="00447799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47799" w:rsidRPr="006D6C1D" w14:paraId="68878221" w14:textId="77777777" w:rsidTr="00923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132A082E" w14:textId="77777777" w:rsidR="00447799" w:rsidRPr="006D6C1D" w:rsidRDefault="00447799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4E88934B" w14:textId="77777777" w:rsidR="00447799" w:rsidRPr="006D6C1D" w:rsidRDefault="00447799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7F3384FA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72D9F0B2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2DF3DB5F" w14:textId="77777777" w:rsidR="0092609F" w:rsidRPr="006D6C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1BCA2E95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7681773C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5FC821EB" w14:textId="4978EF63" w:rsidR="0092609F" w:rsidRPr="006D6C1D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0B830A41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3669C76C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1314440B" w14:textId="6AA24E2E" w:rsidR="0092609F" w:rsidRPr="006D6C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47799" w:rsidRPr="006D6C1D" w14:paraId="098F9E62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5D99D9E8" w14:textId="77777777" w:rsidR="00447799" w:rsidRPr="006D6C1D" w:rsidRDefault="00447799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72498566" w14:textId="77777777" w:rsidR="00447799" w:rsidRPr="006D6C1D" w:rsidRDefault="00447799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47799" w:rsidRPr="006D6C1D" w14:paraId="62AF2A91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5" w:type="dxa"/>
          </w:tcPr>
          <w:p w14:paraId="04D6DDD4" w14:textId="77777777" w:rsidR="00447799" w:rsidRPr="006D6C1D" w:rsidRDefault="00447799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6620" w:type="dxa"/>
          </w:tcPr>
          <w:p w14:paraId="4208B25B" w14:textId="77777777" w:rsidR="00447799" w:rsidRPr="006D6C1D" w:rsidRDefault="00447799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D2D1231" w14:textId="25252CFA" w:rsidR="0092609F" w:rsidRDefault="0092609F" w:rsidP="0092609F"/>
    <w:p w14:paraId="051FAC95" w14:textId="7D953771" w:rsidR="0092609F" w:rsidRPr="007E7814" w:rsidRDefault="0092609F" w:rsidP="00447799">
      <w:pPr>
        <w:pStyle w:val="Heading2"/>
      </w:pPr>
      <w:bookmarkStart w:id="20" w:name="_Toc138257545"/>
      <w:r w:rsidRPr="007E7814">
        <w:rPr>
          <w:rFonts w:cstheme="minorHAnsi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C263FDA" wp14:editId="4555C511">
                <wp:simplePos x="0" y="0"/>
                <wp:positionH relativeFrom="column">
                  <wp:posOffset>3628224</wp:posOffset>
                </wp:positionH>
                <wp:positionV relativeFrom="paragraph">
                  <wp:posOffset>22528</wp:posOffset>
                </wp:positionV>
                <wp:extent cx="2669540" cy="1766846"/>
                <wp:effectExtent l="57150" t="38100" r="54610" b="812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9540" cy="1766846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E00A99"/>
                            </a:gs>
                            <a:gs pos="50000">
                              <a:srgbClr val="B4087B"/>
                            </a:gs>
                            <a:gs pos="100000">
                              <a:srgbClr val="B4087B"/>
                            </a:gs>
                          </a:gsLst>
                        </a:gradFill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D0C9F" w14:textId="77777777" w:rsidR="0092609F" w:rsidRPr="005B74ED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💡</w:t>
                            </w:r>
                            <w:r w:rsidRPr="005B74ED">
                              <w:rPr>
                                <w:sz w:val="20"/>
                                <w:szCs w:val="20"/>
                              </w:rPr>
                              <w:t xml:space="preserve"> Layouts (portrait, landscape, </w:t>
                            </w:r>
                            <w:proofErr w:type="gramStart"/>
                            <w:r w:rsidRPr="005B74ED">
                              <w:rPr>
                                <w:sz w:val="20"/>
                                <w:szCs w:val="20"/>
                              </w:rPr>
                              <w:t>etc.</w:t>
                            </w:r>
                            <w:proofErr w:type="gramEnd"/>
                            <w:r w:rsidRPr="005B74ED">
                              <w:rPr>
                                <w:sz w:val="20"/>
                                <w:szCs w:val="20"/>
                              </w:rPr>
                              <w:t xml:space="preserve">) can be customized by sections. You can change the layout of this section in the ribbon (Layout &gt; Orientation &gt;) and see that it </w:t>
                            </w:r>
                            <w:proofErr w:type="gramStart"/>
                            <w:r w:rsidRPr="005B74ED">
                              <w:rPr>
                                <w:sz w:val="20"/>
                                <w:szCs w:val="20"/>
                              </w:rPr>
                              <w:t>doesn’t</w:t>
                            </w:r>
                            <w:proofErr w:type="gramEnd"/>
                            <w:r w:rsidRPr="005B74ED">
                              <w:rPr>
                                <w:sz w:val="20"/>
                                <w:szCs w:val="20"/>
                              </w:rPr>
                              <w:t xml:space="preserve"> affect the other sections. </w:t>
                            </w:r>
                          </w:p>
                          <w:p w14:paraId="1BCA088E" w14:textId="77777777" w:rsidR="0092609F" w:rsidRPr="005B74ED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0B6EC6E" w14:textId="77777777" w:rsidR="0092609F" w:rsidRPr="005B74ED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74ED">
                              <w:rPr>
                                <w:sz w:val="20"/>
                                <w:szCs w:val="20"/>
                              </w:rPr>
                              <w:t>Create new sections in the ribbon: Layout &gt; Breaks &gt; Section Breaks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63FDA" id="_x0000_s1035" type="#_x0000_t202" style="position:absolute;left:0;text-align:left;margin-left:285.7pt;margin-top:1.75pt;width:210.2pt;height:139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" fillcolor="#e00a99" stroked="f">
                <v:fill color2="#b4087b" rotate="t" colors="0 #e00a99;.5 #b4087b;1 #b4087b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AAD0C9F" w14:textId="77777777" w:rsidR="0092609F" w:rsidRPr="005B74ED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💡</w:t>
                      </w:r>
                      <w:r w:rsidRPr="005B74ED">
                        <w:rPr>
                          <w:sz w:val="20"/>
                          <w:szCs w:val="20"/>
                        </w:rPr>
                        <w:t xml:space="preserve"> Layouts (portrait, landscape, </w:t>
                      </w:r>
                      <w:proofErr w:type="gramStart"/>
                      <w:r w:rsidRPr="005B74ED">
                        <w:rPr>
                          <w:sz w:val="20"/>
                          <w:szCs w:val="20"/>
                        </w:rPr>
                        <w:t>etc.</w:t>
                      </w:r>
                      <w:proofErr w:type="gramEnd"/>
                      <w:r w:rsidRPr="005B74ED">
                        <w:rPr>
                          <w:sz w:val="20"/>
                          <w:szCs w:val="20"/>
                        </w:rPr>
                        <w:t xml:space="preserve">) can be customized by sections. You can change the layout of this section in the ribbon (Layout &gt; Orientation &gt;) and see that it </w:t>
                      </w:r>
                      <w:proofErr w:type="gramStart"/>
                      <w:r w:rsidRPr="005B74ED">
                        <w:rPr>
                          <w:sz w:val="20"/>
                          <w:szCs w:val="20"/>
                        </w:rPr>
                        <w:t>doesn’t</w:t>
                      </w:r>
                      <w:proofErr w:type="gramEnd"/>
                      <w:r w:rsidRPr="005B74ED">
                        <w:rPr>
                          <w:sz w:val="20"/>
                          <w:szCs w:val="20"/>
                        </w:rPr>
                        <w:t xml:space="preserve"> affect the other sections. </w:t>
                      </w:r>
                    </w:p>
                    <w:p w14:paraId="1BCA088E" w14:textId="77777777" w:rsidR="0092609F" w:rsidRPr="005B74ED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0B6EC6E" w14:textId="77777777" w:rsidR="0092609F" w:rsidRPr="005B74ED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74ED">
                        <w:rPr>
                          <w:sz w:val="20"/>
                          <w:szCs w:val="20"/>
                        </w:rPr>
                        <w:t>Create new sections in the ribbon: Layout &gt; Breaks &gt; Section Breaks</w:t>
                      </w:r>
                    </w:p>
                  </w:txbxContent>
                </v:textbox>
              </v:shape>
            </w:pict>
          </mc:Fallback>
        </mc:AlternateContent>
      </w:r>
      <w:r>
        <w:t>[CTRL] + [ALT] + [2] for Heading 2</w:t>
      </w:r>
      <w:bookmarkEnd w:id="20"/>
    </w:p>
    <w:p w14:paraId="2B2C8E3F" w14:textId="408CE3BD" w:rsidR="0092609F" w:rsidRDefault="0092609F" w:rsidP="0092609F">
      <w:r>
        <w:t>[CTRL]</w:t>
      </w:r>
    </w:p>
    <w:p w14:paraId="6759D09D" w14:textId="214E0CF1" w:rsidR="0092609F" w:rsidRPr="007E7814" w:rsidRDefault="0092609F" w:rsidP="0092609F">
      <w:pPr>
        <w:pStyle w:val="Heading3"/>
        <w:numPr>
          <w:ilvl w:val="2"/>
          <w:numId w:val="1"/>
        </w:numPr>
      </w:pPr>
      <w:bookmarkStart w:id="21" w:name="_Toc138257546"/>
      <w:r>
        <w:t xml:space="preserve">[CTRL] + [ALT] + [3] </w:t>
      </w:r>
      <w:r w:rsidRPr="001E4C31">
        <w:t>for</w:t>
      </w:r>
      <w:r>
        <w:t xml:space="preserve"> Heading 3</w:t>
      </w:r>
      <w:bookmarkEnd w:id="21"/>
    </w:p>
    <w:p w14:paraId="7BA50D0B" w14:textId="77777777" w:rsidR="0092609F" w:rsidRDefault="0092609F" w:rsidP="0092609F">
      <w:r>
        <w:t>Text</w:t>
      </w:r>
    </w:p>
    <w:p w14:paraId="05F2626D" w14:textId="77777777" w:rsidR="0092609F" w:rsidRDefault="0092609F" w:rsidP="0092609F">
      <w:r>
        <w:br w:type="page"/>
      </w:r>
    </w:p>
    <w:p w14:paraId="3EB693CA" w14:textId="77777777" w:rsidR="0092609F" w:rsidRPr="008D55DA" w:rsidRDefault="0092609F" w:rsidP="005F6A67">
      <w:pPr>
        <w:pStyle w:val="Heading1"/>
      </w:pPr>
      <w:bookmarkStart w:id="22" w:name="_Toc138257547"/>
      <w:r>
        <w:lastRenderedPageBreak/>
        <w:t>Tables</w:t>
      </w:r>
      <w:bookmarkEnd w:id="22"/>
    </w:p>
    <w:tbl>
      <w:tblPr>
        <w:tblStyle w:val="ListTable3-Accent1"/>
        <w:tblW w:w="9625" w:type="dxa"/>
        <w:tblLook w:val="04A0" w:firstRow="1" w:lastRow="0" w:firstColumn="1" w:lastColumn="0" w:noHBand="0" w:noVBand="1"/>
      </w:tblPr>
      <w:tblGrid>
        <w:gridCol w:w="4045"/>
        <w:gridCol w:w="5580"/>
      </w:tblGrid>
      <w:tr w:rsidR="0092609F" w:rsidRPr="006D6C1D" w14:paraId="6AFE59AE" w14:textId="77777777" w:rsidTr="0096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045" w:type="dxa"/>
          </w:tcPr>
          <w:p w14:paraId="7D507BF4" w14:textId="77777777" w:rsidR="0092609F" w:rsidRPr="006D6C1D" w:rsidRDefault="0092609F" w:rsidP="009632DF">
            <w:pPr>
              <w:pStyle w:val="BodyText"/>
              <w:spacing w:after="0" w:line="276" w:lineRule="auto"/>
              <w:rPr>
                <w:szCs w:val="22"/>
              </w:rPr>
            </w:pPr>
            <w:r>
              <w:rPr>
                <w:szCs w:val="22"/>
              </w:rPr>
              <w:t>Feature</w:t>
            </w:r>
          </w:p>
        </w:tc>
        <w:tc>
          <w:tcPr>
            <w:tcW w:w="5580" w:type="dxa"/>
          </w:tcPr>
          <w:p w14:paraId="13B03C19" w14:textId="77777777" w:rsidR="0092609F" w:rsidRPr="006D6C1D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Notes</w:t>
            </w:r>
          </w:p>
        </w:tc>
      </w:tr>
      <w:tr w:rsidR="0092609F" w:rsidRPr="006D6C1D" w14:paraId="7BCA95CB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3AC356CE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5580" w:type="dxa"/>
          </w:tcPr>
          <w:p w14:paraId="72E5FA92" w14:textId="77777777" w:rsidR="0092609F" w:rsidRPr="006D6C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6D6C1D" w14:paraId="0DADBFC7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25E1762C" w14:textId="77777777" w:rsidR="0092609F" w:rsidRPr="006D6C1D" w:rsidRDefault="0092609F" w:rsidP="009632DF">
            <w:pPr>
              <w:pStyle w:val="BodyText"/>
              <w:spacing w:before="40" w:after="40"/>
              <w:rPr>
                <w:b/>
                <w:bCs w:val="0"/>
                <w:szCs w:val="20"/>
              </w:rPr>
            </w:pPr>
          </w:p>
        </w:tc>
        <w:tc>
          <w:tcPr>
            <w:tcW w:w="5580" w:type="dxa"/>
          </w:tcPr>
          <w:p w14:paraId="557F3F57" w14:textId="77777777" w:rsidR="0092609F" w:rsidRPr="006D6C1D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DA30098" w14:textId="77777777" w:rsidR="0092609F" w:rsidRDefault="0092609F" w:rsidP="0092609F">
      <w:r w:rsidRPr="007E7814">
        <w:rPr>
          <w:rFonts w:cstheme="minorHAnsi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F37089D" wp14:editId="4D523851">
                <wp:simplePos x="0" y="0"/>
                <wp:positionH relativeFrom="margin">
                  <wp:align>left</wp:align>
                </wp:positionH>
                <wp:positionV relativeFrom="paragraph">
                  <wp:posOffset>292100</wp:posOffset>
                </wp:positionV>
                <wp:extent cx="2669540" cy="1695450"/>
                <wp:effectExtent l="57150" t="647700" r="54610" b="762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165" y="2298221"/>
                          <a:ext cx="2669540" cy="1695450"/>
                        </a:xfrm>
                        <a:prstGeom prst="wedgeRectCallout">
                          <a:avLst>
                            <a:gd name="adj1" fmla="val 41533"/>
                            <a:gd name="adj2" fmla="val -85051"/>
                          </a:avLst>
                        </a:prstGeom>
                        <a:gradFill>
                          <a:gsLst>
                            <a:gs pos="0">
                              <a:srgbClr val="E00A99"/>
                            </a:gs>
                            <a:gs pos="50000">
                              <a:srgbClr val="B4087B"/>
                            </a:gs>
                            <a:gs pos="100000">
                              <a:srgbClr val="B4087B"/>
                            </a:gs>
                          </a:gsLst>
                        </a:gradFill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158C5" w14:textId="77777777" w:rsidR="0092609F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💡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To ensure that table headers span between page breaks, select the header row &gt; right-click &gt; Table Properties &gt; turn on the following settings:</w:t>
                            </w:r>
                          </w:p>
                          <w:p w14:paraId="2D975469" w14:textId="77777777" w:rsidR="0092609F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8E07A1" w14:textId="77777777" w:rsidR="0092609F" w:rsidRPr="005B74ED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36A885" wp14:editId="14EBDBD9">
                                  <wp:extent cx="2321560" cy="549910"/>
                                  <wp:effectExtent l="0" t="0" r="2540" b="2540"/>
                                  <wp:docPr id="1117803915" name="Picture 1117803915" descr="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1560" cy="549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089D" id="Text Box 10" o:spid="_x0000_s1036" type="#_x0000_t61" style="position:absolute;margin-left:0;margin-top:23pt;width:210.2pt;height:133.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" adj="19771,-7571" fillcolor="#e00a99" stroked="f">
                <v:fill color2="#b4087b" rotate="t" colors="0 #e00a99;.5 #b4087b;1 #b4087b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C6158C5" w14:textId="77777777" w:rsidR="0092609F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💡</w:t>
                      </w:r>
                      <w:r>
                        <w:rPr>
                          <w:sz w:val="20"/>
                          <w:szCs w:val="20"/>
                        </w:rPr>
                        <w:t>To ensure that table headers span between page breaks, select the header row &gt; right-click &gt; Table Properties &gt; turn on the following settings:</w:t>
                      </w:r>
                    </w:p>
                    <w:p w14:paraId="2D975469" w14:textId="77777777" w:rsidR="0092609F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18E07A1" w14:textId="77777777" w:rsidR="0092609F" w:rsidRPr="005B74ED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36A885" wp14:editId="14EBDBD9">
                            <wp:extent cx="2321560" cy="549910"/>
                            <wp:effectExtent l="0" t="0" r="2540" b="2540"/>
                            <wp:docPr id="1117803915" name="Picture 1117803915" descr="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Text&#10;&#10;Description automatically generated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1560" cy="549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5AB61D" w14:textId="77777777" w:rsidR="0092609F" w:rsidRDefault="0092609F" w:rsidP="0092609F">
      <w:r>
        <w:br w:type="page"/>
      </w:r>
    </w:p>
    <w:p w14:paraId="200949C8" w14:textId="77777777" w:rsidR="0092609F" w:rsidRDefault="0092609F" w:rsidP="005F6A67">
      <w:pPr>
        <w:pStyle w:val="Heading1"/>
      </w:pPr>
      <w:bookmarkStart w:id="23" w:name="_Toc138257548"/>
      <w:r>
        <w:lastRenderedPageBreak/>
        <w:t>Decision Records, Limitations and Notes Blocks</w:t>
      </w:r>
      <w:bookmarkEnd w:id="23"/>
    </w:p>
    <w:p w14:paraId="1F604FEE" w14:textId="77777777" w:rsidR="0092609F" w:rsidRDefault="0092609F" w:rsidP="0092609F">
      <w:r w:rsidRPr="003D7A43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6475EA1" wp14:editId="5B063335">
            <wp:simplePos x="0" y="0"/>
            <wp:positionH relativeFrom="column">
              <wp:posOffset>4878070</wp:posOffset>
            </wp:positionH>
            <wp:positionV relativeFrom="paragraph">
              <wp:posOffset>188761</wp:posOffset>
            </wp:positionV>
            <wp:extent cx="226088" cy="421897"/>
            <wp:effectExtent l="0" t="0" r="2540" b="0"/>
            <wp:wrapNone/>
            <wp:docPr id="1537481287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81287" name="Picture 1" descr="Graphical user interface, application&#10;&#10;Description automatically generated"/>
                    <pic:cNvPicPr/>
                  </pic:nvPicPr>
                  <pic:blipFill rotWithShape="1">
                    <a:blip r:embed="rId38"/>
                    <a:srcRect l="5071" t="5935" r="8657" b="-1"/>
                    <a:stretch/>
                  </pic:blipFill>
                  <pic:spPr bwMode="auto">
                    <a:xfrm>
                      <a:off x="0" y="0"/>
                      <a:ext cx="226088" cy="42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Aside from the Decision Records, Limitations and Notes styles, icons are included with the corresponding Quick Parts, which are accessible from the </w:t>
      </w:r>
      <w:r w:rsidRPr="00C3526F">
        <w:rPr>
          <w:b/>
          <w:bCs/>
        </w:rPr>
        <w:t>Insert &gt; Quick Parts</w:t>
      </w:r>
      <w:r>
        <w:rPr>
          <w:b/>
          <w:bCs/>
        </w:rPr>
        <w:t xml:space="preserve"> </w:t>
      </w:r>
      <w:proofErr w:type="gramStart"/>
      <w:r>
        <w:t xml:space="preserve">()   </w:t>
      </w:r>
      <w:proofErr w:type="gramEnd"/>
      <w:r>
        <w:t xml:space="preserve"> menu items:</w:t>
      </w:r>
    </w:p>
    <w:p w14:paraId="4CE721DF" w14:textId="77777777" w:rsidR="0092609F" w:rsidRDefault="0092609F" w:rsidP="0092609F"/>
    <w:p w14:paraId="5A0B3BA1" w14:textId="6D4C250E" w:rsidR="0092609F" w:rsidRDefault="0092609F" w:rsidP="006C72CA">
      <w:pPr>
        <w:pStyle w:val="DesignDecision"/>
        <w:keepLines w:val="0"/>
        <w:spacing w:after="160"/>
        <w:ind w:firstLine="360"/>
        <w:contextualSpacing w:val="0"/>
      </w:pPr>
      <w:r w:rsidRPr="00015FA8">
        <w:rPr>
          <w:noProof/>
        </w:rPr>
        <w:drawing>
          <wp:anchor distT="0" distB="0" distL="114300" distR="114300" simplePos="0" relativeHeight="251668480" behindDoc="0" locked="0" layoutInCell="1" allowOverlap="1" wp14:anchorId="17E7679A" wp14:editId="28E2DFDB">
            <wp:simplePos x="0" y="0"/>
            <wp:positionH relativeFrom="column">
              <wp:posOffset>-66675</wp:posOffset>
            </wp:positionH>
            <wp:positionV relativeFrom="paragraph">
              <wp:posOffset>-33655</wp:posOffset>
            </wp:positionV>
            <wp:extent cx="274320" cy="274320"/>
            <wp:effectExtent l="0" t="0" r="0" b="0"/>
            <wp:wrapNone/>
            <wp:docPr id="779694713" name="Graphic 779694713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7784" name="Graphic 593227784" descr="Checkbox Checked with solid fill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61C">
        <w:rPr>
          <w:b/>
          <w:bCs/>
        </w:rPr>
        <w:t>Decision Blocks</w:t>
      </w:r>
      <w:r>
        <w:t xml:space="preserve"> </w:t>
      </w:r>
      <w:r w:rsidRPr="00015FA8">
        <w:t xml:space="preserve">indicate </w:t>
      </w:r>
      <w:r>
        <w:t xml:space="preserve">recommendations and </w:t>
      </w:r>
      <w:r w:rsidRPr="00015FA8">
        <w:t xml:space="preserve">architectural design decisions for this document. </w:t>
      </w:r>
      <w:r>
        <w:t xml:space="preserve">Recommended, but optional, details </w:t>
      </w:r>
      <w:r w:rsidRPr="00015FA8">
        <w:t>include:</w:t>
      </w:r>
    </w:p>
    <w:p w14:paraId="7BFB8499" w14:textId="77777777" w:rsidR="0092609F" w:rsidRDefault="0092609F" w:rsidP="0092609F">
      <w:pPr>
        <w:pStyle w:val="Note"/>
        <w:numPr>
          <w:ilvl w:val="0"/>
          <w:numId w:val="11"/>
        </w:numPr>
        <w:shd w:val="clear" w:color="auto" w:fill="D9E2F3" w:themeFill="accent1" w:themeFillTint="33"/>
        <w:spacing w:after="160"/>
        <w:ind w:left="360"/>
      </w:pPr>
      <w:r w:rsidRPr="00015FA8">
        <w:t>The context must precede each decision record.</w:t>
      </w:r>
    </w:p>
    <w:p w14:paraId="7B1ADE1C" w14:textId="77777777" w:rsidR="0092609F" w:rsidRPr="00015FA8" w:rsidRDefault="0092609F" w:rsidP="0092609F">
      <w:pPr>
        <w:pStyle w:val="Note"/>
        <w:numPr>
          <w:ilvl w:val="0"/>
          <w:numId w:val="11"/>
        </w:numPr>
        <w:shd w:val="clear" w:color="auto" w:fill="D9E2F3" w:themeFill="accent1" w:themeFillTint="33"/>
        <w:spacing w:after="160"/>
        <w:ind w:left="360"/>
      </w:pPr>
      <w:r w:rsidRPr="00015FA8">
        <w:t xml:space="preserve">After the document </w:t>
      </w:r>
      <w:proofErr w:type="gramStart"/>
      <w:r w:rsidRPr="00015FA8">
        <w:t>is published</w:t>
      </w:r>
      <w:proofErr w:type="gramEnd"/>
      <w:r w:rsidRPr="00015FA8">
        <w:t xml:space="preserve"> and approved, updates to the decisions recorded in this document must be dated, and prior decisions must be marked </w:t>
      </w:r>
      <w:r w:rsidRPr="00B26D64">
        <w:t>Amended</w:t>
      </w:r>
      <w:r w:rsidRPr="00015FA8">
        <w:t xml:space="preserve"> with a date.</w:t>
      </w:r>
    </w:p>
    <w:p w14:paraId="50C7D42D" w14:textId="77777777" w:rsidR="0092609F" w:rsidRDefault="0092609F" w:rsidP="0092609F">
      <w:pPr>
        <w:pStyle w:val="Note"/>
        <w:numPr>
          <w:ilvl w:val="0"/>
          <w:numId w:val="11"/>
        </w:numPr>
        <w:shd w:val="clear" w:color="auto" w:fill="D9E2F3" w:themeFill="accent1" w:themeFillTint="33"/>
        <w:spacing w:after="160"/>
        <w:ind w:left="360"/>
      </w:pPr>
      <w:r w:rsidRPr="00015FA8">
        <w:t xml:space="preserve">Optionally, all design records should include </w:t>
      </w:r>
      <w:r w:rsidRPr="00B26D64">
        <w:t>Status</w:t>
      </w:r>
      <w:r w:rsidRPr="00015FA8">
        <w:t xml:space="preserve"> (</w:t>
      </w:r>
      <w:r w:rsidRPr="00B26D64">
        <w:t>Accepted</w:t>
      </w:r>
      <w:r w:rsidRPr="00015FA8">
        <w:t xml:space="preserve"> | </w:t>
      </w:r>
      <w:r w:rsidRPr="00B26D64">
        <w:t>Rejected</w:t>
      </w:r>
      <w:r w:rsidRPr="00015FA8">
        <w:t xml:space="preserve"> | </w:t>
      </w:r>
      <w:r w:rsidRPr="00B26D64">
        <w:t>Proposed</w:t>
      </w:r>
      <w:r w:rsidRPr="00015FA8">
        <w:t xml:space="preserve">), a </w:t>
      </w:r>
      <w:r w:rsidRPr="00B26D64">
        <w:t>Date</w:t>
      </w:r>
      <w:r w:rsidRPr="00015FA8">
        <w:t xml:space="preserve">, </w:t>
      </w:r>
      <w:r w:rsidRPr="00B26D64">
        <w:t>Consequences</w:t>
      </w:r>
      <w:r w:rsidRPr="00015FA8">
        <w:t xml:space="preserve">, and </w:t>
      </w:r>
      <w:r w:rsidRPr="00B26D64">
        <w:t>Compliance</w:t>
      </w:r>
      <w:r w:rsidRPr="00015FA8">
        <w:t xml:space="preserve"> (</w:t>
      </w:r>
      <w:r w:rsidRPr="00B26D64">
        <w:t>Process</w:t>
      </w:r>
      <w:r w:rsidRPr="00015FA8">
        <w:t xml:space="preserve"> | </w:t>
      </w:r>
      <w:r w:rsidRPr="00B26D64">
        <w:t>Automation</w:t>
      </w:r>
      <w:r w:rsidRPr="00015FA8">
        <w:t>) details.</w:t>
      </w:r>
    </w:p>
    <w:p w14:paraId="785DA217" w14:textId="36B20A16" w:rsidR="006C72CA" w:rsidRPr="00015FA8" w:rsidRDefault="00323891" w:rsidP="006C72CA">
      <w:pPr>
        <w:pStyle w:val="Note"/>
        <w:shd w:val="clear" w:color="auto" w:fill="D9E2F3" w:themeFill="accent1" w:themeFillTint="33"/>
        <w:spacing w:after="160"/>
      </w:pPr>
      <w:bookmarkStart w:id="24" w:name="_Hlk138258262"/>
      <w:r>
        <w:rPr>
          <mc:AlternateContent>
            <mc:Choice Requires="w16se"/>
            <mc:Fallback>
              <w:rFonts w:eastAsia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You can insert this text using the AutoCorrect feature. Just type “</w:t>
      </w:r>
      <w:r w:rsidRPr="00323891">
        <w:t>{{</w:t>
      </w:r>
      <w:proofErr w:type="spellStart"/>
      <w:r w:rsidRPr="00323891">
        <w:t>DecisionBlock</w:t>
      </w:r>
      <w:proofErr w:type="spellEnd"/>
      <w:r w:rsidRPr="00323891">
        <w:t>}}</w:t>
      </w:r>
      <w:r>
        <w:t>”</w:t>
      </w:r>
    </w:p>
    <w:bookmarkEnd w:id="24"/>
    <w:p w14:paraId="1D23B3DE" w14:textId="77777777" w:rsidR="0092609F" w:rsidRDefault="0092609F" w:rsidP="0092609F">
      <w:pPr>
        <w:spacing w:after="0" w:line="240" w:lineRule="auto"/>
        <w:rPr>
          <w:sz w:val="2"/>
          <w:szCs w:val="2"/>
        </w:rPr>
      </w:pPr>
    </w:p>
    <w:p w14:paraId="128BC572" w14:textId="77777777" w:rsidR="00323891" w:rsidRDefault="00323891" w:rsidP="0092609F">
      <w:pPr>
        <w:spacing w:after="0" w:line="240" w:lineRule="auto"/>
        <w:rPr>
          <w:sz w:val="2"/>
          <w:szCs w:val="2"/>
        </w:rPr>
      </w:pPr>
    </w:p>
    <w:p w14:paraId="7DB8063D" w14:textId="3C6BB7E5" w:rsidR="0092609F" w:rsidRPr="00194A42" w:rsidRDefault="0092609F" w:rsidP="00323891">
      <w:pPr>
        <w:pStyle w:val="DesignDecision"/>
        <w:keepLines w:val="0"/>
        <w:shd w:val="clear" w:color="auto" w:fill="F7CAAC" w:themeFill="accent2" w:themeFillTint="66"/>
        <w:spacing w:after="160"/>
        <w:ind w:firstLine="360"/>
      </w:pPr>
      <w:r w:rsidRPr="00194A42">
        <w:rPr>
          <w:noProof/>
        </w:rPr>
        <w:drawing>
          <wp:anchor distT="0" distB="0" distL="114300" distR="114300" simplePos="0" relativeHeight="251670528" behindDoc="0" locked="0" layoutInCell="1" allowOverlap="1" wp14:anchorId="3AE87057" wp14:editId="022A8044">
            <wp:simplePos x="0" y="0"/>
            <wp:positionH relativeFrom="column">
              <wp:posOffset>-19050</wp:posOffset>
            </wp:positionH>
            <wp:positionV relativeFrom="paragraph">
              <wp:posOffset>3810</wp:posOffset>
            </wp:positionV>
            <wp:extent cx="192405" cy="192405"/>
            <wp:effectExtent l="0" t="0" r="0" b="0"/>
            <wp:wrapNone/>
            <wp:docPr id="1117803927" name="Graphic 1117803927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3829" name="Graphic 460383829" descr="Warning with solid fill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1BE2">
        <w:rPr>
          <w:b/>
          <w:bCs/>
        </w:rPr>
        <w:t>Limitation Blocks</w:t>
      </w:r>
      <w:r>
        <w:t xml:space="preserve"> identify limitations of the platform, tooling, or software.</w:t>
      </w:r>
    </w:p>
    <w:p w14:paraId="17D45403" w14:textId="77777777" w:rsidR="0092609F" w:rsidRPr="00194A42" w:rsidRDefault="0092609F" w:rsidP="0092609F">
      <w:pPr>
        <w:pStyle w:val="Note"/>
        <w:numPr>
          <w:ilvl w:val="0"/>
          <w:numId w:val="11"/>
        </w:numPr>
        <w:shd w:val="clear" w:color="auto" w:fill="F7CAAC" w:themeFill="accent2" w:themeFillTint="66"/>
        <w:spacing w:after="160"/>
        <w:ind w:left="360"/>
      </w:pPr>
      <w:r w:rsidRPr="00194A42">
        <w:t xml:space="preserve">Bullet </w:t>
      </w:r>
      <w:proofErr w:type="gramStart"/>
      <w:r w:rsidRPr="00194A42">
        <w:t>1</w:t>
      </w:r>
      <w:proofErr w:type="gramEnd"/>
    </w:p>
    <w:p w14:paraId="47A7C8B0" w14:textId="77777777" w:rsidR="0092609F" w:rsidRDefault="0092609F" w:rsidP="0092609F">
      <w:pPr>
        <w:pStyle w:val="Note"/>
        <w:numPr>
          <w:ilvl w:val="0"/>
          <w:numId w:val="11"/>
        </w:numPr>
        <w:shd w:val="clear" w:color="auto" w:fill="F7CAAC" w:themeFill="accent2" w:themeFillTint="66"/>
        <w:spacing w:after="160"/>
        <w:ind w:left="360"/>
      </w:pPr>
      <w:r w:rsidRPr="00194A42">
        <w:t xml:space="preserve">Bullet </w:t>
      </w:r>
      <w:proofErr w:type="gramStart"/>
      <w:r w:rsidRPr="00194A42">
        <w:t>2</w:t>
      </w:r>
      <w:proofErr w:type="gramEnd"/>
    </w:p>
    <w:p w14:paraId="6310F7B0" w14:textId="1A669977" w:rsidR="00323891" w:rsidRPr="00194A42" w:rsidRDefault="00323891" w:rsidP="00323891">
      <w:pPr>
        <w:pStyle w:val="Note"/>
        <w:shd w:val="clear" w:color="auto" w:fill="F7CAAC" w:themeFill="accent2" w:themeFillTint="66"/>
        <w:spacing w:after="160"/>
      </w:pPr>
      <w:r w:rsidRPr="00323891">
        <w:t>💡 You can insert this text using the AutoCorrect feature. Just type “{{</w:t>
      </w:r>
      <w:proofErr w:type="spellStart"/>
      <w:r>
        <w:t>LimitationBlock</w:t>
      </w:r>
      <w:proofErr w:type="spellEnd"/>
      <w:r w:rsidRPr="00323891">
        <w:t>}}”</w:t>
      </w:r>
    </w:p>
    <w:p w14:paraId="0ACADA5D" w14:textId="77777777" w:rsidR="0092609F" w:rsidRDefault="0092609F" w:rsidP="0092609F">
      <w:pPr>
        <w:spacing w:after="0" w:line="240" w:lineRule="auto"/>
        <w:rPr>
          <w:sz w:val="2"/>
          <w:szCs w:val="2"/>
        </w:rPr>
      </w:pPr>
    </w:p>
    <w:p w14:paraId="23399039" w14:textId="77777777" w:rsidR="00323891" w:rsidRPr="00F602BB" w:rsidRDefault="00323891" w:rsidP="0092609F">
      <w:pPr>
        <w:spacing w:after="0" w:line="240" w:lineRule="auto"/>
        <w:rPr>
          <w:sz w:val="2"/>
          <w:szCs w:val="2"/>
        </w:rPr>
      </w:pPr>
    </w:p>
    <w:p w14:paraId="2327CDC5" w14:textId="05A1D973" w:rsidR="0092609F" w:rsidRDefault="0092609F" w:rsidP="00323891">
      <w:pPr>
        <w:pStyle w:val="DesignDecision"/>
        <w:keepLines w:val="0"/>
        <w:shd w:val="clear" w:color="auto" w:fill="FFE599" w:themeFill="accent4" w:themeFillTint="66"/>
        <w:spacing w:after="160"/>
        <w:ind w:firstLine="36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3876F32" wp14:editId="6DC1975F">
            <wp:simplePos x="0" y="0"/>
            <wp:positionH relativeFrom="column">
              <wp:posOffset>-28575</wp:posOffset>
            </wp:positionH>
            <wp:positionV relativeFrom="paragraph">
              <wp:posOffset>8255</wp:posOffset>
            </wp:positionV>
            <wp:extent cx="191770" cy="191770"/>
            <wp:effectExtent l="0" t="0" r="0" b="0"/>
            <wp:wrapNone/>
            <wp:docPr id="1181245178" name="Graphic 1" descr="Informati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1419" name="Graphic 1167541419" descr="Information with solid fill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1BE2">
        <w:rPr>
          <w:b/>
          <w:bCs/>
        </w:rPr>
        <w:t>Note Blocks</w:t>
      </w:r>
      <w:r w:rsidRPr="0021016E">
        <w:t xml:space="preserve"> identify information that is important, but not </w:t>
      </w:r>
      <w:proofErr w:type="gramStart"/>
      <w:r w:rsidRPr="0021016E">
        <w:t>directly related</w:t>
      </w:r>
      <w:proofErr w:type="gramEnd"/>
      <w:r w:rsidRPr="0021016E">
        <w:t xml:space="preserve"> to the design.</w:t>
      </w:r>
    </w:p>
    <w:p w14:paraId="490DC9F2" w14:textId="77777777" w:rsidR="0092609F" w:rsidRDefault="0092609F" w:rsidP="0092609F">
      <w:pPr>
        <w:pStyle w:val="Note"/>
        <w:numPr>
          <w:ilvl w:val="0"/>
          <w:numId w:val="11"/>
        </w:numPr>
        <w:spacing w:after="160"/>
        <w:ind w:left="360"/>
      </w:pPr>
      <w:r w:rsidRPr="0021016E">
        <w:t xml:space="preserve">Bullet </w:t>
      </w:r>
      <w:proofErr w:type="gramStart"/>
      <w:r w:rsidRPr="0021016E">
        <w:t>1</w:t>
      </w:r>
      <w:proofErr w:type="gramEnd"/>
    </w:p>
    <w:p w14:paraId="3109186A" w14:textId="77777777" w:rsidR="0092609F" w:rsidRDefault="0092609F" w:rsidP="0092609F">
      <w:pPr>
        <w:pStyle w:val="Note"/>
        <w:numPr>
          <w:ilvl w:val="0"/>
          <w:numId w:val="11"/>
        </w:numPr>
        <w:spacing w:after="160"/>
        <w:ind w:left="360"/>
      </w:pPr>
      <w:r w:rsidRPr="0021016E">
        <w:t xml:space="preserve">Bullet </w:t>
      </w:r>
      <w:proofErr w:type="gramStart"/>
      <w:r w:rsidRPr="0021016E">
        <w:t>2</w:t>
      </w:r>
      <w:proofErr w:type="gramEnd"/>
    </w:p>
    <w:p w14:paraId="1EB5F1A2" w14:textId="6DAE80F2" w:rsidR="00323891" w:rsidRPr="0021016E" w:rsidRDefault="00323891" w:rsidP="00323891">
      <w:pPr>
        <w:pStyle w:val="Note"/>
        <w:spacing w:after="160"/>
      </w:pPr>
      <w:r w:rsidRPr="00323891">
        <w:t>💡 You can insert this text using the AutoCorrect feature. Just type “{{</w:t>
      </w:r>
      <w:proofErr w:type="spellStart"/>
      <w:r>
        <w:t>NoteBlock</w:t>
      </w:r>
      <w:proofErr w:type="spellEnd"/>
      <w:r w:rsidRPr="00323891">
        <w:t>}}”</w:t>
      </w:r>
    </w:p>
    <w:p w14:paraId="44FA69A2" w14:textId="77777777" w:rsidR="0092609F" w:rsidRDefault="0092609F" w:rsidP="0092609F">
      <w:pPr>
        <w:spacing w:after="0" w:line="240" w:lineRule="auto"/>
        <w:rPr>
          <w:sz w:val="2"/>
          <w:szCs w:val="2"/>
        </w:rPr>
      </w:pPr>
    </w:p>
    <w:p w14:paraId="5CB49CEB" w14:textId="77777777" w:rsidR="00323891" w:rsidRPr="00F602BB" w:rsidRDefault="00323891" w:rsidP="0092609F">
      <w:pPr>
        <w:spacing w:after="0" w:line="240" w:lineRule="auto"/>
        <w:rPr>
          <w:sz w:val="2"/>
          <w:szCs w:val="2"/>
        </w:rPr>
      </w:pPr>
    </w:p>
    <w:p w14:paraId="490C1F1E" w14:textId="77777777" w:rsidR="00323891" w:rsidRDefault="00323891" w:rsidP="0092609F"/>
    <w:p w14:paraId="58717563" w14:textId="77777777" w:rsidR="0092609F" w:rsidRDefault="0092609F" w:rsidP="0092609F">
      <w:r>
        <w:br w:type="page"/>
      </w:r>
    </w:p>
    <w:p w14:paraId="13B13C59" w14:textId="77777777" w:rsidR="0092609F" w:rsidRPr="008D55DA" w:rsidRDefault="0092609F" w:rsidP="005F6A67">
      <w:pPr>
        <w:pStyle w:val="Heading1"/>
      </w:pPr>
      <w:bookmarkStart w:id="25" w:name="_Toc138257549"/>
      <w:r>
        <w:lastRenderedPageBreak/>
        <w:t>Adding Code to Word Documents</w:t>
      </w:r>
      <w:bookmarkEnd w:id="25"/>
    </w:p>
    <w:p w14:paraId="1164CC98" w14:textId="77777777" w:rsidR="0092609F" w:rsidRDefault="0092609F" w:rsidP="0092609F">
      <w:pPr>
        <w:pStyle w:val="Code"/>
      </w:pPr>
      <w:bookmarkStart w:id="26" w:name="_Toc520965909"/>
      <w:bookmarkStart w:id="27" w:name="_Toc520969905"/>
      <w:bookmarkStart w:id="28" w:name="_Toc521046886"/>
      <w:bookmarkStart w:id="29" w:name="_Toc242842932"/>
      <w:bookmarkStart w:id="30" w:name="_Toc256707362"/>
      <w:bookmarkStart w:id="31" w:name="_Toc265785500"/>
      <w:bookmarkStart w:id="32" w:name="_Toc490143612"/>
      <w:bookmarkStart w:id="33" w:name="OLE_LINK5"/>
      <w:bookmarkStart w:id="34" w:name="OLE_LINK6"/>
      <w:bookmarkStart w:id="35" w:name="OLE_LINK4"/>
      <w:r>
        <w:t>This is the “Code” style from the Style Gallery.</w:t>
      </w:r>
    </w:p>
    <w:p w14:paraId="6309A7C7" w14:textId="77777777" w:rsidR="0092609F" w:rsidRDefault="0092609F" w:rsidP="0092609F">
      <w:pPr>
        <w:pStyle w:val="Code"/>
      </w:pPr>
      <w:r>
        <w:t>Best used for:</w:t>
      </w:r>
    </w:p>
    <w:p w14:paraId="04765EDB" w14:textId="77777777" w:rsidR="0092609F" w:rsidRDefault="0092609F" w:rsidP="0092609F">
      <w:pPr>
        <w:pStyle w:val="Code"/>
        <w:ind w:firstLine="450"/>
      </w:pPr>
      <w:r>
        <w:t>- Code snippets</w:t>
      </w:r>
    </w:p>
    <w:p w14:paraId="4C2197B4" w14:textId="77777777" w:rsidR="0092609F" w:rsidRDefault="0092609F" w:rsidP="0092609F">
      <w:pPr>
        <w:pStyle w:val="Code"/>
        <w:ind w:firstLine="450"/>
      </w:pPr>
      <w:r>
        <w:t>- Reporting output from console applications and script hosts</w:t>
      </w:r>
    </w:p>
    <w:p w14:paraId="3FC5AB4F" w14:textId="77777777" w:rsidR="0092609F" w:rsidRDefault="0092609F" w:rsidP="0092609F">
      <w:pPr>
        <w:pStyle w:val="Code"/>
        <w:ind w:firstLine="450"/>
      </w:pPr>
      <w:r>
        <w:t>- Contents of text files like general scripts, .txt, .reg, .csv, etc.</w:t>
      </w:r>
    </w:p>
    <w:p w14:paraId="1D49C427" w14:textId="77777777" w:rsidR="0092609F" w:rsidRDefault="0092609F" w:rsidP="0092609F">
      <w:pPr>
        <w:pStyle w:val="Code"/>
      </w:pPr>
      <w:r>
        <w:t xml:space="preserve">- Font should be a monospace one, e.g. Consolas, </w:t>
      </w:r>
      <w:r w:rsidRPr="000E253C">
        <w:rPr>
          <w:rFonts w:ascii="Cascadia Code" w:hAnsi="Cascadia Code"/>
        </w:rPr>
        <w:t>Cascadia</w:t>
      </w:r>
      <w:r>
        <w:t xml:space="preserve"> Code, </w:t>
      </w:r>
      <w:r w:rsidRPr="000E253C">
        <w:rPr>
          <w:rFonts w:ascii="Lucida Console" w:hAnsi="Lucida Console"/>
        </w:rPr>
        <w:t>Lucida Consol</w:t>
      </w:r>
      <w:r>
        <w:rPr>
          <w:rFonts w:ascii="Lucida Console" w:hAnsi="Lucida Console"/>
        </w:rPr>
        <w:t>e</w:t>
      </w:r>
      <w:r w:rsidRPr="000E253C">
        <w:t>, etc.</w:t>
      </w:r>
    </w:p>
    <w:p w14:paraId="31F6C677" w14:textId="77777777" w:rsidR="0092609F" w:rsidRDefault="0092609F" w:rsidP="0092609F">
      <w:pPr>
        <w:pStyle w:val="Code"/>
      </w:pPr>
    </w:p>
    <w:p w14:paraId="632882D8" w14:textId="77777777" w:rsidR="0092609F" w:rsidRDefault="0092609F" w:rsidP="0092609F">
      <w:pPr>
        <w:pStyle w:val="Code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️This style does not have a language specified, so it will be excluded from Word’s </w:t>
      </w:r>
    </w:p>
    <w:p w14:paraId="24307A7A" w14:textId="77777777" w:rsidR="0092609F" w:rsidRDefault="0092609F" w:rsidP="0092609F">
      <w:pPr>
        <w:pStyle w:val="Code"/>
      </w:pPr>
      <w:r>
        <w:t xml:space="preserve">   Spell Check feature</w:t>
      </w:r>
    </w:p>
    <w:p w14:paraId="72D76446" w14:textId="77777777" w:rsidR="0092609F" w:rsidRDefault="0092609F" w:rsidP="0092609F">
      <w:pPr>
        <w:pStyle w:val="Code"/>
      </w:pPr>
    </w:p>
    <w:p w14:paraId="4C2EB5FC" w14:textId="77777777" w:rsidR="0092609F" w:rsidRDefault="0092609F" w:rsidP="0092609F"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36D90FEC" wp14:editId="4044A6AD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371475" cy="371475"/>
            <wp:effectExtent l="0" t="0" r="0" b="9525"/>
            <wp:wrapTight wrapText="bothSides">
              <wp:wrapPolygon edited="0">
                <wp:start x="7754" y="0"/>
                <wp:lineTo x="3323" y="1108"/>
                <wp:lineTo x="3323" y="6646"/>
                <wp:lineTo x="4431" y="17723"/>
                <wp:lineTo x="7754" y="21046"/>
                <wp:lineTo x="13292" y="21046"/>
                <wp:lineTo x="14400" y="21046"/>
                <wp:lineTo x="18831" y="12185"/>
                <wp:lineTo x="16615" y="1108"/>
                <wp:lineTo x="13292" y="0"/>
                <wp:lineTo x="7754" y="0"/>
              </wp:wrapPolygon>
            </wp:wrapTight>
            <wp:docPr id="803095910" name="Graphic 1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95910" name="Graphic 803095910" descr="Lightbulb with solid fill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85565" w14:textId="77777777" w:rsidR="0092609F" w:rsidRDefault="0092609F" w:rsidP="0092609F">
      <w:pPr>
        <w:rPr>
          <w:sz w:val="20"/>
          <w:szCs w:val="20"/>
        </w:rPr>
      </w:pPr>
      <w:r>
        <w:rPr>
          <w:sz w:val="20"/>
          <w:szCs w:val="20"/>
        </w:rPr>
        <w:t>If bullets negatively affect the spacing of text within cells, an alternative method is to use the [Alt] + [Num 7] to insert a bullet character.</w:t>
      </w:r>
    </w:p>
    <w:p w14:paraId="55C0DD28" w14:textId="77777777" w:rsidR="0092609F" w:rsidRDefault="0092609F" w:rsidP="0092609F">
      <w:pPr>
        <w:rPr>
          <w:sz w:val="20"/>
          <w:szCs w:val="20"/>
        </w:rPr>
      </w:pPr>
    </w:p>
    <w:p w14:paraId="62F11CB9" w14:textId="77777777" w:rsidR="0092609F" w:rsidRPr="005E20CF" w:rsidRDefault="0092609F" w:rsidP="00447799">
      <w:pPr>
        <w:pStyle w:val="Heading2"/>
      </w:pPr>
      <w:bookmarkStart w:id="36" w:name="_Toc138257550"/>
      <w:proofErr w:type="spellStart"/>
      <w:r w:rsidRPr="005E20CF">
        <w:t>HowTo</w:t>
      </w:r>
      <w:proofErr w:type="spellEnd"/>
      <w:r w:rsidRPr="005E20CF">
        <w:t>: apply Syntax Highlighted Code to existing text</w:t>
      </w:r>
      <w:bookmarkEnd w:id="36"/>
    </w:p>
    <w:p w14:paraId="56E7D333" w14:textId="77777777" w:rsidR="0092609F" w:rsidRDefault="0092609F" w:rsidP="0092609F">
      <w:r>
        <w:t xml:space="preserve">Syntax Highlighter vs Code Formatter </w:t>
      </w:r>
    </w:p>
    <w:p w14:paraId="169E3E3F" w14:textId="77777777" w:rsidR="0092609F" w:rsidRDefault="0092609F" w:rsidP="0092609F">
      <w:pPr>
        <w:pStyle w:val="Code"/>
        <w:rPr>
          <w:color w:val="8EAADB" w:themeColor="accent1" w:themeTint="99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Tip: If you require Syntax Highlighting, consider installing the </w:t>
      </w:r>
      <w:hyperlink r:id="rId47" w:history="1">
        <w:r w:rsidRPr="00C3526F">
          <w:rPr>
            <w:rStyle w:val="Hyperlink"/>
            <w:color w:val="8EAADB" w:themeColor="accent1" w:themeTint="99"/>
          </w:rPr>
          <w:t>Easy Syntax Highlighter</w:t>
        </w:r>
      </w:hyperlink>
      <w:r w:rsidRPr="00C3526F">
        <w:rPr>
          <w:color w:val="8EAADB" w:themeColor="accent1" w:themeTint="99"/>
        </w:rPr>
        <w:t xml:space="preserve"> </w:t>
      </w:r>
    </w:p>
    <w:p w14:paraId="4FC6ADE2" w14:textId="77777777" w:rsidR="0092609F" w:rsidRPr="008E0619" w:rsidRDefault="0092609F" w:rsidP="0092609F">
      <w:pPr>
        <w:pStyle w:val="Code"/>
        <w:rPr>
          <w:color w:val="8EAADB" w:themeColor="accent1" w:themeTint="99"/>
        </w:rPr>
      </w:pPr>
      <w:r>
        <w:rPr>
          <w:color w:val="8EAADB" w:themeColor="accent1" w:themeTint="99"/>
        </w:rPr>
        <w:t xml:space="preserve">   </w:t>
      </w:r>
      <w:r>
        <w:t>Office Add-On.</w:t>
      </w:r>
    </w:p>
    <w:p w14:paraId="14099D62" w14:textId="77777777" w:rsidR="0092609F" w:rsidRDefault="0092609F" w:rsidP="0092609F">
      <w:pPr>
        <w:pStyle w:val="Code"/>
        <w:ind w:firstLine="450"/>
      </w:pPr>
      <w:r>
        <w:t xml:space="preserve"> </w:t>
      </w:r>
    </w:p>
    <w:p w14:paraId="4FE769C1" w14:textId="77777777" w:rsidR="0092609F" w:rsidRDefault="0092609F" w:rsidP="0092609F"/>
    <w:p w14:paraId="7BD0F0F1" w14:textId="77777777" w:rsidR="0092609F" w:rsidRDefault="0092609F" w:rsidP="0092609F">
      <w:r>
        <w:t xml:space="preserve">TIP: Want to get rid of those spell/grammar checks and suggested corrections on code blocks? You still need to select the text and disable {{whatever}}. Unfortunately, the API to do so is not available. Go </w:t>
      </w:r>
      <w:r w:rsidRPr="00155A3F">
        <w:t>figure</w:t>
      </w:r>
      <w:r>
        <w:t>.</w:t>
      </w:r>
    </w:p>
    <w:p w14:paraId="19B859F8" w14:textId="77777777" w:rsidR="0092609F" w:rsidRDefault="0092609F" w:rsidP="00447799">
      <w:pPr>
        <w:pStyle w:val="Heading2"/>
      </w:pPr>
      <w:bookmarkStart w:id="37" w:name="_Toc138257551"/>
      <w:proofErr w:type="spellStart"/>
      <w:r>
        <w:t>HowTo</w:t>
      </w:r>
      <w:proofErr w:type="spellEnd"/>
      <w:r>
        <w:t>: paste Syntax Highlighted Code from VS Code</w:t>
      </w:r>
      <w:bookmarkEnd w:id="37"/>
    </w:p>
    <w:p w14:paraId="506041DB" w14:textId="77777777" w:rsidR="0092609F" w:rsidRDefault="0092609F" w:rsidP="0092609F">
      <w:r>
        <w:t>{{In Progress}}</w:t>
      </w:r>
    </w:p>
    <w:p w14:paraId="17CB4255" w14:textId="77777777" w:rsidR="0092609F" w:rsidRDefault="0092609F" w:rsidP="0092609F">
      <w:r>
        <w:br w:type="page"/>
      </w:r>
    </w:p>
    <w:p w14:paraId="6BBC6D33" w14:textId="77777777" w:rsidR="0092609F" w:rsidRDefault="0092609F" w:rsidP="005F6A67">
      <w:pPr>
        <w:pStyle w:val="Heading1"/>
      </w:pPr>
      <w:bookmarkStart w:id="38" w:name="_Toc138257552"/>
      <w:proofErr w:type="spellStart"/>
      <w:r>
        <w:lastRenderedPageBreak/>
        <w:t>HowTo</w:t>
      </w:r>
      <w:proofErr w:type="spellEnd"/>
      <w:r>
        <w:t>: Use this template to an existing document</w:t>
      </w:r>
      <w:bookmarkEnd w:id="38"/>
    </w:p>
    <w:p w14:paraId="36B631D1" w14:textId="77777777" w:rsidR="0092609F" w:rsidRPr="00F259A2" w:rsidRDefault="0092609F" w:rsidP="0092609F">
      <w:r>
        <w:t>Follow the steps below to add the features of this template to subsequent documents, e.g., Auto Text, Note blocks, Styles, and pre-built sections.</w:t>
      </w:r>
    </w:p>
    <w:p w14:paraId="06A1F52C" w14:textId="77777777" w:rsidR="0092609F" w:rsidRDefault="0092609F" w:rsidP="0092609F">
      <w:pPr>
        <w:pStyle w:val="ListParagraph"/>
        <w:numPr>
          <w:ilvl w:val="0"/>
          <w:numId w:val="15"/>
        </w:numPr>
      </w:pPr>
      <w:r>
        <w:t>File &gt; Options &gt; Add-Ins &gt; Templates &gt; Go</w:t>
      </w:r>
    </w:p>
    <w:p w14:paraId="0E474F16" w14:textId="77777777" w:rsidR="0092609F" w:rsidRDefault="0092609F" w:rsidP="0092609F">
      <w:pPr>
        <w:jc w:val="center"/>
      </w:pPr>
      <w:r>
        <w:rPr>
          <w:noProof/>
        </w:rPr>
        <w:drawing>
          <wp:inline distT="0" distB="0" distL="0" distR="0" wp14:anchorId="24BB21CD" wp14:editId="3A0C7EFA">
            <wp:extent cx="2790476" cy="1733333"/>
            <wp:effectExtent l="0" t="0" r="0" b="635"/>
            <wp:docPr id="1" name="Picture 1" descr="A screenshot of a computer menu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menu&#10;&#10;Description automatically generated with low confidenc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B803" w14:textId="77777777" w:rsidR="0092609F" w:rsidRDefault="0092609F" w:rsidP="0092609F">
      <w:pPr>
        <w:pStyle w:val="ListParagraph"/>
        <w:numPr>
          <w:ilvl w:val="0"/>
          <w:numId w:val="15"/>
        </w:numPr>
      </w:pPr>
      <w:r>
        <w:t>Add button, then select the full path to this template file:</w:t>
      </w:r>
    </w:p>
    <w:p w14:paraId="1CED2DB3" w14:textId="77777777" w:rsidR="0092609F" w:rsidRDefault="0092609F" w:rsidP="0092609F">
      <w:pPr>
        <w:pStyle w:val="ListParagraph"/>
        <w:jc w:val="center"/>
      </w:pPr>
      <w:r w:rsidRPr="00F259A2">
        <w:rPr>
          <w:noProof/>
        </w:rPr>
        <w:drawing>
          <wp:inline distT="0" distB="0" distL="0" distR="0" wp14:anchorId="0C701DEE" wp14:editId="4438F686">
            <wp:extent cx="3476376" cy="2446609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85884" cy="24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E100" w14:textId="77777777" w:rsidR="0092609F" w:rsidRDefault="0092609F" w:rsidP="0092609F">
      <w:pPr>
        <w:pStyle w:val="ListParagraph"/>
      </w:pPr>
    </w:p>
    <w:p w14:paraId="3A0AA6F3" w14:textId="77777777" w:rsidR="0092609F" w:rsidRDefault="0092609F" w:rsidP="00447799">
      <w:pPr>
        <w:pStyle w:val="Heading2"/>
      </w:pPr>
      <w:bookmarkStart w:id="39" w:name="_Toc138257553"/>
      <w:r>
        <w:t>Only copy the styles from this document to another</w:t>
      </w:r>
      <w:bookmarkEnd w:id="39"/>
    </w:p>
    <w:p w14:paraId="45B38BF9" w14:textId="77777777" w:rsidR="0092609F" w:rsidRPr="006B786C" w:rsidRDefault="0092609F" w:rsidP="0092609F">
      <w:r>
        <w:t>{{In Progress}}</w:t>
      </w:r>
    </w:p>
    <w:p w14:paraId="140DA52E" w14:textId="77777777" w:rsidR="0092609F" w:rsidRDefault="0092609F" w:rsidP="0092609F">
      <w:r>
        <w:br w:type="page"/>
      </w:r>
    </w:p>
    <w:p w14:paraId="6A868164" w14:textId="77777777" w:rsidR="0092609F" w:rsidRDefault="0092609F" w:rsidP="005F6A67">
      <w:pPr>
        <w:pStyle w:val="Heading1"/>
      </w:pPr>
      <w:bookmarkStart w:id="40" w:name="_Toc138257554"/>
      <w:r>
        <w:lastRenderedPageBreak/>
        <w:t>Keyboard Shortcuts</w:t>
      </w:r>
      <w:bookmarkEnd w:id="40"/>
    </w:p>
    <w:p w14:paraId="451ED58F" w14:textId="77777777" w:rsidR="0092609F" w:rsidRDefault="0092609F" w:rsidP="0092609F">
      <w:r>
        <w:t xml:space="preserve">This table </w:t>
      </w:r>
      <w:proofErr w:type="gramStart"/>
      <w:r>
        <w:t>doesn’t</w:t>
      </w:r>
      <w:proofErr w:type="gramEnd"/>
      <w:r>
        <w:t xml:space="preserve"> need an introduction. These </w:t>
      </w:r>
      <w:proofErr w:type="gramStart"/>
      <w:r>
        <w:t>aren’t</w:t>
      </w:r>
      <w:proofErr w:type="gramEnd"/>
      <w:r>
        <w:t xml:space="preserve"> the most commonly used, but handy when needed:</w:t>
      </w:r>
    </w:p>
    <w:tbl>
      <w:tblPr>
        <w:tblStyle w:val="ListTable3-Accent3"/>
        <w:tblW w:w="9280" w:type="dxa"/>
        <w:tblLook w:val="04A0" w:firstRow="1" w:lastRow="0" w:firstColumn="1" w:lastColumn="0" w:noHBand="0" w:noVBand="1"/>
      </w:tblPr>
      <w:tblGrid>
        <w:gridCol w:w="2790"/>
        <w:gridCol w:w="4140"/>
        <w:gridCol w:w="2350"/>
      </w:tblGrid>
      <w:tr w:rsidR="0092609F" w:rsidRPr="00E8411D" w14:paraId="4DBD082C" w14:textId="77777777" w:rsidTr="0096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0" w:type="dxa"/>
          </w:tcPr>
          <w:p w14:paraId="4AF3AEEF" w14:textId="77777777" w:rsidR="0092609F" w:rsidRPr="00E8411D" w:rsidRDefault="0092609F" w:rsidP="009632DF">
            <w:pPr>
              <w:pStyle w:val="BodyText"/>
              <w:spacing w:after="0" w:line="276" w:lineRule="auto"/>
              <w:jc w:val="center"/>
              <w:rPr>
                <w:sz w:val="20"/>
                <w:szCs w:val="20"/>
              </w:rPr>
            </w:pPr>
            <w:r w:rsidRPr="00E8411D">
              <w:rPr>
                <w:sz w:val="20"/>
                <w:szCs w:val="20"/>
              </w:rPr>
              <w:t>To do this</w:t>
            </w:r>
          </w:p>
        </w:tc>
        <w:tc>
          <w:tcPr>
            <w:tcW w:w="4140" w:type="dxa"/>
          </w:tcPr>
          <w:p w14:paraId="018AD474" w14:textId="77777777" w:rsidR="0092609F" w:rsidRPr="00E8411D" w:rsidRDefault="0092609F" w:rsidP="009632DF">
            <w:pPr>
              <w:pStyle w:val="BodyText"/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11D">
              <w:rPr>
                <w:sz w:val="20"/>
                <w:szCs w:val="20"/>
              </w:rPr>
              <w:t>Windows</w:t>
            </w:r>
          </w:p>
        </w:tc>
        <w:tc>
          <w:tcPr>
            <w:tcW w:w="2350" w:type="dxa"/>
          </w:tcPr>
          <w:p w14:paraId="46052082" w14:textId="77777777" w:rsidR="0092609F" w:rsidRPr="00E8411D" w:rsidRDefault="0092609F" w:rsidP="009632DF">
            <w:pPr>
              <w:pStyle w:val="BodyText"/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11D">
              <w:rPr>
                <w:sz w:val="20"/>
                <w:szCs w:val="20"/>
              </w:rPr>
              <w:t>MacOS</w:t>
            </w:r>
          </w:p>
        </w:tc>
      </w:tr>
      <w:tr w:rsidR="0092609F" w:rsidRPr="00E8411D" w14:paraId="73A4AEB1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67EF6955" w14:textId="77777777" w:rsidR="0092609F" w:rsidRPr="00155A3F" w:rsidRDefault="0092609F" w:rsidP="009632DF">
            <w:pPr>
              <w:pStyle w:val="BodyText"/>
              <w:spacing w:before="40" w:after="40"/>
              <w:rPr>
                <w:b w:val="0"/>
                <w:bCs w:val="0"/>
                <w:szCs w:val="20"/>
              </w:rPr>
            </w:pPr>
            <w:r w:rsidRPr="00155A3F">
              <w:rPr>
                <w:b w:val="0"/>
                <w:bCs w:val="0"/>
                <w:szCs w:val="20"/>
              </w:rPr>
              <w:t>Reveal document markers, and reveal hidden text</w:t>
            </w:r>
          </w:p>
        </w:tc>
        <w:tc>
          <w:tcPr>
            <w:tcW w:w="4140" w:type="dxa"/>
          </w:tcPr>
          <w:p w14:paraId="66A8CA8D" w14:textId="77777777" w:rsidR="0092609F" w:rsidRPr="00E8411D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11D">
              <w:rPr>
                <w:sz w:val="20"/>
                <w:szCs w:val="20"/>
              </w:rPr>
              <w:t>[CTRL] + [SHIFT] + [8]</w:t>
            </w:r>
          </w:p>
        </w:tc>
        <w:tc>
          <w:tcPr>
            <w:tcW w:w="2350" w:type="dxa"/>
          </w:tcPr>
          <w:p w14:paraId="746F79E8" w14:textId="77777777" w:rsidR="0092609F" w:rsidRPr="00E841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E8411D" w14:paraId="150A35E5" w14:textId="77777777" w:rsidTr="009632DF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0FCEAE6B" w14:textId="77777777" w:rsidR="0092609F" w:rsidRPr="00155A3F" w:rsidRDefault="0092609F" w:rsidP="009632DF">
            <w:pPr>
              <w:pStyle w:val="BodyText"/>
              <w:spacing w:before="40" w:after="40"/>
              <w:rPr>
                <w:b w:val="0"/>
                <w:bCs w:val="0"/>
                <w:szCs w:val="20"/>
              </w:rPr>
            </w:pPr>
            <w:r w:rsidRPr="00155A3F">
              <w:rPr>
                <w:b w:val="0"/>
                <w:bCs w:val="0"/>
                <w:szCs w:val="20"/>
              </w:rPr>
              <w:t>Insert a Page Break</w:t>
            </w:r>
          </w:p>
        </w:tc>
        <w:tc>
          <w:tcPr>
            <w:tcW w:w="4140" w:type="dxa"/>
          </w:tcPr>
          <w:p w14:paraId="07060AED" w14:textId="77777777" w:rsidR="0092609F" w:rsidRPr="00E8411D" w:rsidRDefault="0092609F" w:rsidP="009632DF">
            <w:pPr>
              <w:pStyle w:val="BodyText"/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11D">
              <w:rPr>
                <w:sz w:val="20"/>
                <w:szCs w:val="20"/>
              </w:rPr>
              <w:t>[CTRL] + [ENTER]</w:t>
            </w:r>
          </w:p>
        </w:tc>
        <w:tc>
          <w:tcPr>
            <w:tcW w:w="2350" w:type="dxa"/>
          </w:tcPr>
          <w:p w14:paraId="0DDDE797" w14:textId="77777777" w:rsidR="0092609F" w:rsidRPr="00E8411D" w:rsidRDefault="0092609F" w:rsidP="009632DF">
            <w:pPr>
              <w:pStyle w:val="BodyTex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E8411D" w14:paraId="3723359A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3C241D9" w14:textId="77777777" w:rsidR="0092609F" w:rsidRPr="00E8411D" w:rsidRDefault="0092609F" w:rsidP="009632DF">
            <w:pPr>
              <w:pStyle w:val="BodyText"/>
              <w:spacing w:before="40" w:after="4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Cs w:val="20"/>
              </w:rPr>
              <w:t>Align Text to Center</w:t>
            </w:r>
          </w:p>
        </w:tc>
        <w:tc>
          <w:tcPr>
            <w:tcW w:w="4140" w:type="dxa"/>
          </w:tcPr>
          <w:p w14:paraId="0E64E964" w14:textId="77777777" w:rsidR="0092609F" w:rsidRPr="00E8411D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[CTRL] +[E]</w:t>
            </w:r>
          </w:p>
        </w:tc>
        <w:tc>
          <w:tcPr>
            <w:tcW w:w="2350" w:type="dxa"/>
          </w:tcPr>
          <w:p w14:paraId="505A66B6" w14:textId="77777777" w:rsidR="0092609F" w:rsidRPr="00E841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E8411D" w14:paraId="20C0365B" w14:textId="77777777" w:rsidTr="009632DF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5CCC147C" w14:textId="77777777" w:rsidR="0092609F" w:rsidRPr="00E8411D" w:rsidRDefault="0092609F" w:rsidP="009632DF">
            <w:pPr>
              <w:pStyle w:val="BodyText"/>
              <w:spacing w:before="40" w:after="4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Cs w:val="20"/>
              </w:rPr>
              <w:t>Apply Heading # Style</w:t>
            </w:r>
          </w:p>
        </w:tc>
        <w:tc>
          <w:tcPr>
            <w:tcW w:w="4140" w:type="dxa"/>
          </w:tcPr>
          <w:p w14:paraId="1C3AB416" w14:textId="77777777" w:rsidR="0092609F" w:rsidRPr="00E8411D" w:rsidRDefault="0092609F" w:rsidP="009632DF">
            <w:pPr>
              <w:pStyle w:val="BodyText"/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[CTRL] + [ALT] + [Number]</w:t>
            </w:r>
          </w:p>
        </w:tc>
        <w:tc>
          <w:tcPr>
            <w:tcW w:w="2350" w:type="dxa"/>
          </w:tcPr>
          <w:p w14:paraId="131B7E12" w14:textId="77777777" w:rsidR="0092609F" w:rsidRPr="00E8411D" w:rsidRDefault="0092609F" w:rsidP="009632DF">
            <w:pPr>
              <w:pStyle w:val="BodyTex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E8411D" w14:paraId="2421F2E3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08F21548" w14:textId="77777777" w:rsidR="0092609F" w:rsidRPr="00E8411D" w:rsidRDefault="0092609F" w:rsidP="009632DF">
            <w:pPr>
              <w:pStyle w:val="BodyText"/>
              <w:spacing w:before="40" w:after="4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Cs w:val="20"/>
              </w:rPr>
              <w:t>Apply the Normal Style</w:t>
            </w:r>
          </w:p>
        </w:tc>
        <w:tc>
          <w:tcPr>
            <w:tcW w:w="4140" w:type="dxa"/>
          </w:tcPr>
          <w:p w14:paraId="4A2724ED" w14:textId="77777777" w:rsidR="0092609F" w:rsidRPr="00E8411D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[CTRL] + [ALT] + [N]</w:t>
            </w:r>
          </w:p>
        </w:tc>
        <w:tc>
          <w:tcPr>
            <w:tcW w:w="2350" w:type="dxa"/>
          </w:tcPr>
          <w:p w14:paraId="5AC073A9" w14:textId="77777777" w:rsidR="0092609F" w:rsidRPr="00E841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E8411D" w14:paraId="1781B30B" w14:textId="77777777" w:rsidTr="009632DF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456FB5CC" w14:textId="77777777" w:rsidR="0092609F" w:rsidRPr="00E8411D" w:rsidRDefault="0092609F" w:rsidP="009632DF">
            <w:pPr>
              <w:pStyle w:val="BodyText"/>
              <w:spacing w:before="40" w:after="4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99E29F3" w14:textId="77777777" w:rsidR="0092609F" w:rsidRPr="00E8411D" w:rsidRDefault="0092609F" w:rsidP="009632DF">
            <w:pPr>
              <w:pStyle w:val="BodyTex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50" w:type="dxa"/>
          </w:tcPr>
          <w:p w14:paraId="73BC3D1F" w14:textId="77777777" w:rsidR="0092609F" w:rsidRPr="00E8411D" w:rsidRDefault="0092609F" w:rsidP="009632DF">
            <w:pPr>
              <w:pStyle w:val="BodyText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2609F" w:rsidRPr="00E8411D" w14:paraId="47182600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65BE6C4F" w14:textId="77777777" w:rsidR="0092609F" w:rsidRPr="00E8411D" w:rsidRDefault="0092609F" w:rsidP="009632DF">
            <w:pPr>
              <w:pStyle w:val="BodyText"/>
              <w:spacing w:before="40" w:after="4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140" w:type="dxa"/>
          </w:tcPr>
          <w:p w14:paraId="554DFF32" w14:textId="77777777" w:rsidR="0092609F" w:rsidRPr="00E841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50" w:type="dxa"/>
          </w:tcPr>
          <w:p w14:paraId="2C43FB9B" w14:textId="77777777" w:rsidR="0092609F" w:rsidRPr="00E8411D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476ACCA" w14:textId="77777777" w:rsidR="0092609F" w:rsidRPr="008361D8" w:rsidRDefault="0092609F" w:rsidP="0092609F"/>
    <w:p w14:paraId="57CF6C3E" w14:textId="77777777" w:rsidR="0092609F" w:rsidRPr="008D55DA" w:rsidRDefault="0092609F" w:rsidP="0092609F"/>
    <w:p w14:paraId="4B785C77" w14:textId="77777777" w:rsidR="0092609F" w:rsidRDefault="0092609F" w:rsidP="0092609F"/>
    <w:p w14:paraId="6380282E" w14:textId="77777777" w:rsidR="0092609F" w:rsidRPr="00BE00EB" w:rsidRDefault="0092609F" w:rsidP="0092609F">
      <w:pPr>
        <w:sectPr w:rsidR="0092609F" w:rsidRPr="00BE00EB" w:rsidSect="00875A47">
          <w:headerReference w:type="even" r:id="rId50"/>
          <w:headerReference w:type="default" r:id="rId51"/>
          <w:footerReference w:type="default" r:id="rId52"/>
          <w:headerReference w:type="first" r:id="rId53"/>
          <w:pgSz w:w="12240" w:h="15840" w:code="1"/>
          <w:pgMar w:top="1440" w:right="1440" w:bottom="1440" w:left="1350" w:header="720" w:footer="720" w:gutter="0"/>
          <w:pgNumType w:start="1" w:chapSep="colon"/>
          <w:cols w:space="720"/>
          <w:docGrid w:linePitch="299"/>
        </w:sectPr>
      </w:pPr>
    </w:p>
    <w:p w14:paraId="46925C94" w14:textId="77777777" w:rsidR="0092609F" w:rsidRDefault="0092609F" w:rsidP="005F6A67">
      <w:pPr>
        <w:pStyle w:val="Heading1"/>
      </w:pPr>
      <w:bookmarkStart w:id="41" w:name="_Toc49111118"/>
      <w:bookmarkStart w:id="42" w:name="_Toc138257555"/>
      <w:r w:rsidRPr="00D63D9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563BF5" wp14:editId="7F471891">
                <wp:simplePos x="0" y="0"/>
                <wp:positionH relativeFrom="column">
                  <wp:posOffset>3556000</wp:posOffset>
                </wp:positionH>
                <wp:positionV relativeFrom="paragraph">
                  <wp:posOffset>-558800</wp:posOffset>
                </wp:positionV>
                <wp:extent cx="3098800" cy="889000"/>
                <wp:effectExtent l="57150" t="38100" r="63500" b="8255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 cy="889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E00A99"/>
                            </a:gs>
                            <a:gs pos="50000">
                              <a:srgbClr val="B4087B"/>
                            </a:gs>
                            <a:gs pos="100000">
                              <a:srgbClr val="B4087B"/>
                            </a:gs>
                          </a:gsLst>
                        </a:gradFill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DCC07" w14:textId="77777777" w:rsidR="0092609F" w:rsidRPr="00800997" w:rsidRDefault="0092609F" w:rsidP="0092609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00997">
                              <w:rPr>
                                <w:sz w:val="20"/>
                                <w:szCs w:val="20"/>
                              </w:rPr>
                              <w:t xml:space="preserve">The Next Steps section is a critical part of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most</w:t>
                            </w:r>
                            <w:r w:rsidRPr="0080099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assessment </w:t>
                            </w:r>
                            <w:r w:rsidRPr="00800997">
                              <w:rPr>
                                <w:sz w:val="20"/>
                                <w:szCs w:val="20"/>
                              </w:rPr>
                              <w:t>report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800997">
                              <w:rPr>
                                <w:sz w:val="20"/>
                                <w:szCs w:val="20"/>
                              </w:rPr>
                              <w:t xml:space="preserve"> and can contain potential sales and engagement opportunities. Discuss this section with your Sales Executive.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63BF5" id="_x0000_s1037" type="#_x0000_t202" style="position:absolute;left:0;text-align:left;margin-left:280pt;margin-top:-44pt;width:244pt;height:7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" fillcolor="#e00a99" stroked="f">
                <v:fill color2="#b4087b" rotate="t" colors="0 #e00a99;.5 #b4087b;1 #b4087b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75DCC07" w14:textId="77777777" w:rsidR="0092609F" w:rsidRPr="00800997" w:rsidRDefault="0092609F" w:rsidP="0092609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00997">
                        <w:rPr>
                          <w:sz w:val="20"/>
                          <w:szCs w:val="20"/>
                        </w:rPr>
                        <w:t xml:space="preserve">The Next Steps section is a critical part of </w:t>
                      </w:r>
                      <w:r>
                        <w:rPr>
                          <w:sz w:val="20"/>
                          <w:szCs w:val="20"/>
                        </w:rPr>
                        <w:t>most</w:t>
                      </w:r>
                      <w:r w:rsidRPr="00800997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assessment </w:t>
                      </w:r>
                      <w:r w:rsidRPr="00800997">
                        <w:rPr>
                          <w:sz w:val="20"/>
                          <w:szCs w:val="20"/>
                        </w:rPr>
                        <w:t>report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800997">
                        <w:rPr>
                          <w:sz w:val="20"/>
                          <w:szCs w:val="20"/>
                        </w:rPr>
                        <w:t xml:space="preserve"> and can contain potential sales and engagement opportunities. Discuss this section with your Sales Executive.</w:t>
                      </w:r>
                    </w:p>
                  </w:txbxContent>
                </v:textbox>
              </v:shape>
            </w:pict>
          </mc:Fallback>
        </mc:AlternateContent>
      </w:r>
      <w:r>
        <w:t>HANDY SECTION: Next Steps</w:t>
      </w:r>
      <w:bookmarkEnd w:id="41"/>
      <w:bookmarkEnd w:id="42"/>
    </w:p>
    <w:p w14:paraId="77F67ADF" w14:textId="77777777" w:rsidR="0092609F" w:rsidRDefault="0092609F" w:rsidP="0092609F">
      <w:r>
        <w:t>The following table contains the consolidated list of recommendations based on findings during the effort.</w:t>
      </w:r>
    </w:p>
    <w:tbl>
      <w:tblPr>
        <w:tblStyle w:val="ListTable3-Accent1"/>
        <w:tblW w:w="9535" w:type="dxa"/>
        <w:tblLayout w:type="fixed"/>
        <w:tblLook w:val="04A0" w:firstRow="1" w:lastRow="0" w:firstColumn="1" w:lastColumn="0" w:noHBand="0" w:noVBand="1"/>
      </w:tblPr>
      <w:tblGrid>
        <w:gridCol w:w="5755"/>
        <w:gridCol w:w="1260"/>
        <w:gridCol w:w="1260"/>
        <w:gridCol w:w="1260"/>
      </w:tblGrid>
      <w:tr w:rsidR="0092609F" w:rsidRPr="00A10A4B" w14:paraId="49D079A1" w14:textId="77777777" w:rsidTr="0096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755" w:type="dxa"/>
          </w:tcPr>
          <w:p w14:paraId="45D4A670" w14:textId="77777777" w:rsidR="0092609F" w:rsidRPr="00A10A4B" w:rsidRDefault="0092609F" w:rsidP="009632DF">
            <w:pPr>
              <w:pStyle w:val="BodyText"/>
              <w:spacing w:after="0" w:line="276" w:lineRule="auto"/>
              <w:rPr>
                <w:sz w:val="20"/>
                <w:szCs w:val="20"/>
              </w:rPr>
            </w:pPr>
            <w:r w:rsidRPr="00A10A4B">
              <w:rPr>
                <w:sz w:val="20"/>
                <w:szCs w:val="20"/>
              </w:rPr>
              <w:t>Recommendation</w:t>
            </w:r>
          </w:p>
        </w:tc>
        <w:tc>
          <w:tcPr>
            <w:tcW w:w="1260" w:type="dxa"/>
          </w:tcPr>
          <w:p w14:paraId="0A01E00C" w14:textId="77777777" w:rsidR="0092609F" w:rsidRPr="00184C4B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Timeline</w:t>
            </w:r>
          </w:p>
        </w:tc>
        <w:tc>
          <w:tcPr>
            <w:tcW w:w="1260" w:type="dxa"/>
          </w:tcPr>
          <w:p w14:paraId="04FCD92C" w14:textId="77777777" w:rsidR="0092609F" w:rsidRPr="00184C4B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Urgency</w:t>
            </w:r>
          </w:p>
        </w:tc>
        <w:tc>
          <w:tcPr>
            <w:tcW w:w="1260" w:type="dxa"/>
          </w:tcPr>
          <w:p w14:paraId="732411EC" w14:textId="77777777" w:rsidR="0092609F" w:rsidRPr="00184C4B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84C4B">
              <w:rPr>
                <w:sz w:val="18"/>
                <w:szCs w:val="18"/>
              </w:rPr>
              <w:t>Importance</w:t>
            </w:r>
          </w:p>
        </w:tc>
      </w:tr>
      <w:tr w:rsidR="0092609F" w:rsidRPr="00184C4B" w14:paraId="644E75CD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</w:tcPr>
          <w:p w14:paraId="5DD6E8BB" w14:textId="77777777" w:rsidR="0092609F" w:rsidRPr="00184C4B" w:rsidRDefault="0092609F" w:rsidP="009632DF">
            <w:pPr>
              <w:pStyle w:val="BodyText"/>
              <w:spacing w:before="40" w:after="40"/>
              <w:rPr>
                <w:b/>
                <w:bCs w:val="0"/>
                <w:sz w:val="18"/>
                <w:szCs w:val="18"/>
              </w:rPr>
            </w:pPr>
            <w:r>
              <w:rPr>
                <w:bCs w:val="0"/>
                <w:sz w:val="18"/>
                <w:szCs w:val="18"/>
              </w:rPr>
              <w:t xml:space="preserve">Recommendation </w:t>
            </w:r>
            <w:proofErr w:type="gramStart"/>
            <w:r>
              <w:rPr>
                <w:bCs w:val="0"/>
                <w:sz w:val="18"/>
                <w:szCs w:val="18"/>
              </w:rPr>
              <w:t>1</w:t>
            </w:r>
            <w:proofErr w:type="gramEnd"/>
          </w:p>
        </w:tc>
        <w:tc>
          <w:tcPr>
            <w:tcW w:w="1260" w:type="dxa"/>
          </w:tcPr>
          <w:p w14:paraId="18AB4692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260" w:type="dxa"/>
          </w:tcPr>
          <w:p w14:paraId="7DBF1372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</w:tcPr>
          <w:p w14:paraId="2659F666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</w:tr>
      <w:tr w:rsidR="0092609F" w:rsidRPr="00184C4B" w14:paraId="4638C6DB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</w:tcPr>
          <w:p w14:paraId="310A3601" w14:textId="77777777" w:rsidR="0092609F" w:rsidRPr="00184C4B" w:rsidRDefault="0092609F" w:rsidP="009632DF">
            <w:pPr>
              <w:pStyle w:val="BodyText"/>
              <w:spacing w:before="40" w:after="40"/>
              <w:rPr>
                <w:b/>
                <w:bCs w:val="0"/>
                <w:sz w:val="18"/>
                <w:szCs w:val="18"/>
              </w:rPr>
            </w:pPr>
            <w:r>
              <w:rPr>
                <w:bCs w:val="0"/>
                <w:sz w:val="18"/>
                <w:szCs w:val="18"/>
              </w:rPr>
              <w:t xml:space="preserve">Recommendation </w:t>
            </w:r>
            <w:proofErr w:type="gramStart"/>
            <w:r>
              <w:rPr>
                <w:bCs w:val="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260" w:type="dxa"/>
          </w:tcPr>
          <w:p w14:paraId="6FC699DB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</w:tcPr>
          <w:p w14:paraId="31094A11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</w:tcPr>
          <w:p w14:paraId="4C6B2A0B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</w:tr>
      <w:tr w:rsidR="0092609F" w:rsidRPr="00184C4B" w14:paraId="167812DB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</w:tcPr>
          <w:p w14:paraId="0B3197C1" w14:textId="77777777" w:rsidR="0092609F" w:rsidRPr="00184C4B" w:rsidRDefault="0092609F" w:rsidP="009632DF">
            <w:pPr>
              <w:pStyle w:val="BodyText"/>
              <w:spacing w:before="40" w:after="40"/>
              <w:rPr>
                <w:b/>
                <w:bCs w:val="0"/>
                <w:sz w:val="18"/>
                <w:szCs w:val="18"/>
              </w:rPr>
            </w:pPr>
            <w:r>
              <w:rPr>
                <w:bCs w:val="0"/>
                <w:sz w:val="18"/>
                <w:szCs w:val="18"/>
              </w:rPr>
              <w:t xml:space="preserve">Recommendation </w:t>
            </w:r>
            <w:proofErr w:type="gramStart"/>
            <w:r>
              <w:rPr>
                <w:bCs w:val="0"/>
                <w:sz w:val="18"/>
                <w:szCs w:val="18"/>
              </w:rPr>
              <w:t>3</w:t>
            </w:r>
            <w:proofErr w:type="gramEnd"/>
          </w:p>
        </w:tc>
        <w:tc>
          <w:tcPr>
            <w:tcW w:w="1260" w:type="dxa"/>
          </w:tcPr>
          <w:p w14:paraId="08977293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Short</w:t>
            </w:r>
          </w:p>
        </w:tc>
        <w:tc>
          <w:tcPr>
            <w:tcW w:w="1260" w:type="dxa"/>
          </w:tcPr>
          <w:p w14:paraId="3513325E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60" w:type="dxa"/>
          </w:tcPr>
          <w:p w14:paraId="3C800622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</w:tr>
      <w:tr w:rsidR="0092609F" w:rsidRPr="00184C4B" w14:paraId="5D6EF8C3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</w:tcPr>
          <w:p w14:paraId="1778207F" w14:textId="77777777" w:rsidR="0092609F" w:rsidRPr="00184C4B" w:rsidRDefault="0092609F" w:rsidP="009632DF">
            <w:pPr>
              <w:pStyle w:val="BodyText"/>
              <w:spacing w:before="40" w:after="40"/>
              <w:rPr>
                <w:b/>
                <w:bCs w:val="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6835FCE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8FF6077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8248E2B" w14:textId="77777777" w:rsidR="0092609F" w:rsidRPr="00184C4B" w:rsidRDefault="0092609F" w:rsidP="009632DF">
            <w:pPr>
              <w:pStyle w:val="BodyText"/>
              <w:spacing w:before="40" w:after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54A3553" w14:textId="77777777" w:rsidR="0092609F" w:rsidRDefault="0092609F" w:rsidP="0092609F">
      <w:pPr>
        <w:spacing w:after="0"/>
      </w:pPr>
    </w:p>
    <w:p w14:paraId="0AEC5486" w14:textId="77777777" w:rsidR="0092609F" w:rsidRPr="00DC15AE" w:rsidRDefault="0092609F" w:rsidP="0092609F">
      <w:pPr>
        <w:pStyle w:val="BodyText"/>
      </w:pPr>
      <w:r>
        <w:t xml:space="preserve">For each item, the risk </w:t>
      </w:r>
      <w:proofErr w:type="gramStart"/>
      <w:r>
        <w:t>is detailed</w:t>
      </w:r>
      <w:proofErr w:type="gramEnd"/>
      <w:r>
        <w:t xml:space="preserve"> and complemented with a recommendation for remediation. In addition, the recommended timelines for the remediation, as well as the perceived urgency and importance of remediation </w:t>
      </w:r>
      <w:proofErr w:type="gramStart"/>
      <w:r>
        <w:t>are indicated</w:t>
      </w:r>
      <w:proofErr w:type="gramEnd"/>
      <w:r>
        <w:t xml:space="preserve">. The designations for Timeline, Urgency and Importance </w:t>
      </w:r>
      <w:proofErr w:type="gramStart"/>
      <w:r>
        <w:t>are defined</w:t>
      </w:r>
      <w:proofErr w:type="gramEnd"/>
      <w:r>
        <w:t xml:space="preserve"> as follows:</w:t>
      </w:r>
    </w:p>
    <w:p w14:paraId="277341F8" w14:textId="77777777" w:rsidR="0092609F" w:rsidRDefault="0092609F" w:rsidP="0092609F">
      <w:pPr>
        <w:spacing w:after="120" w:line="240" w:lineRule="auto"/>
        <w:rPr>
          <w:noProof/>
        </w:rPr>
      </w:pPr>
      <w:r w:rsidRPr="002422E1">
        <w:rPr>
          <w:b/>
          <w:bCs/>
        </w:rPr>
        <w:t>Timeline</w:t>
      </w:r>
      <w:r w:rsidRPr="002422E1">
        <w:rPr>
          <w:b/>
          <w:bCs/>
          <w:noProof/>
        </w:rPr>
        <w:t>:</w:t>
      </w:r>
      <w:r>
        <w:rPr>
          <w:noProof/>
        </w:rPr>
        <w:t xml:space="preserve"> Defines recommended implementation time range.</w:t>
      </w:r>
    </w:p>
    <w:p w14:paraId="0BB67DCC" w14:textId="77777777" w:rsidR="0092609F" w:rsidRDefault="0092609F" w:rsidP="0092609F">
      <w:pPr>
        <w:pStyle w:val="ListParagraph"/>
        <w:numPr>
          <w:ilvl w:val="0"/>
          <w:numId w:val="12"/>
        </w:numPr>
        <w:spacing w:after="120" w:line="240" w:lineRule="auto"/>
        <w:ind w:left="360"/>
        <w:rPr>
          <w:noProof/>
        </w:rPr>
      </w:pPr>
      <w:r w:rsidRPr="002422E1">
        <w:rPr>
          <w:i/>
          <w:iCs/>
          <w:noProof/>
        </w:rPr>
        <w:t>Short Term</w:t>
      </w:r>
      <w:r w:rsidRPr="00207B4F">
        <w:rPr>
          <w:noProof/>
        </w:rPr>
        <w:t>:</w:t>
      </w:r>
      <w:r w:rsidRPr="002422E1">
        <w:rPr>
          <w:b/>
          <w:bCs/>
          <w:noProof/>
        </w:rPr>
        <w:t xml:space="preserve"> </w:t>
      </w:r>
      <w:r>
        <w:rPr>
          <w:noProof/>
        </w:rPr>
        <w:t>Immediately actionable and could be completed within a 6 week duration.</w:t>
      </w:r>
    </w:p>
    <w:p w14:paraId="73049F26" w14:textId="77777777" w:rsidR="0092609F" w:rsidRDefault="0092609F" w:rsidP="0092609F">
      <w:pPr>
        <w:pStyle w:val="ListParagraph"/>
        <w:numPr>
          <w:ilvl w:val="0"/>
          <w:numId w:val="12"/>
        </w:numPr>
        <w:spacing w:after="120" w:line="240" w:lineRule="auto"/>
        <w:ind w:left="360"/>
        <w:rPr>
          <w:noProof/>
        </w:rPr>
      </w:pPr>
      <w:r w:rsidRPr="002422E1">
        <w:rPr>
          <w:i/>
          <w:iCs/>
          <w:noProof/>
        </w:rPr>
        <w:t>Mid Term</w:t>
      </w:r>
      <w:r>
        <w:rPr>
          <w:noProof/>
        </w:rPr>
        <w:t>: Immediately actionable and could take upwards of 6 months to complete.</w:t>
      </w:r>
    </w:p>
    <w:p w14:paraId="135A5CCF" w14:textId="77777777" w:rsidR="0092609F" w:rsidRDefault="0092609F" w:rsidP="0092609F">
      <w:pPr>
        <w:pStyle w:val="ListParagraph"/>
        <w:numPr>
          <w:ilvl w:val="0"/>
          <w:numId w:val="12"/>
        </w:numPr>
        <w:spacing w:after="120" w:line="240" w:lineRule="auto"/>
        <w:ind w:left="360"/>
        <w:rPr>
          <w:noProof/>
        </w:rPr>
      </w:pPr>
      <w:r w:rsidRPr="002422E1">
        <w:rPr>
          <w:i/>
          <w:iCs/>
          <w:noProof/>
        </w:rPr>
        <w:t>Long Term</w:t>
      </w:r>
      <w:r>
        <w:rPr>
          <w:noProof/>
        </w:rPr>
        <w:t>: Not immediately actionable. Requirements or prerequisistes are undefined or require additional consideration.</w:t>
      </w:r>
    </w:p>
    <w:p w14:paraId="0CA7292D" w14:textId="77777777" w:rsidR="0092609F" w:rsidRPr="002422E1" w:rsidRDefault="0092609F" w:rsidP="0092609F">
      <w:pPr>
        <w:spacing w:after="120" w:line="240" w:lineRule="auto"/>
      </w:pPr>
      <w:r w:rsidRPr="002422E1">
        <w:rPr>
          <w:b/>
          <w:bCs/>
        </w:rPr>
        <w:t xml:space="preserve">Urgency: </w:t>
      </w:r>
      <w:r w:rsidRPr="002422E1">
        <w:t>Defines the risk to the stability and on-going function of the VCW environment.</w:t>
      </w:r>
    </w:p>
    <w:p w14:paraId="03E34AC4" w14:textId="77777777" w:rsidR="0092609F" w:rsidRDefault="0092609F" w:rsidP="0092609F">
      <w:pPr>
        <w:pStyle w:val="ListParagraph"/>
        <w:numPr>
          <w:ilvl w:val="0"/>
          <w:numId w:val="13"/>
        </w:numPr>
        <w:ind w:left="360"/>
        <w:rPr>
          <w:noProof/>
        </w:rPr>
      </w:pPr>
      <w:r w:rsidRPr="002422E1">
        <w:rPr>
          <w:i/>
          <w:iCs/>
          <w:noProof/>
        </w:rPr>
        <w:t>High</w:t>
      </w:r>
      <w:r w:rsidRPr="00207B4F">
        <w:rPr>
          <w:noProof/>
        </w:rPr>
        <w:t>:</w:t>
      </w:r>
      <w:r w:rsidRPr="002422E1">
        <w:rPr>
          <w:b/>
          <w:bCs/>
          <w:noProof/>
        </w:rPr>
        <w:t xml:space="preserve"> </w:t>
      </w:r>
      <w:r>
        <w:rPr>
          <w:noProof/>
        </w:rPr>
        <w:t>Significant impact to the environment stability, security, or user productivity. Immediate attention recommended.</w:t>
      </w:r>
    </w:p>
    <w:p w14:paraId="41B7E325" w14:textId="77777777" w:rsidR="0092609F" w:rsidRDefault="0092609F" w:rsidP="0092609F">
      <w:pPr>
        <w:pStyle w:val="ListParagraph"/>
        <w:numPr>
          <w:ilvl w:val="0"/>
          <w:numId w:val="13"/>
        </w:numPr>
        <w:ind w:left="360"/>
        <w:rPr>
          <w:noProof/>
        </w:rPr>
      </w:pPr>
      <w:r w:rsidRPr="002422E1">
        <w:rPr>
          <w:i/>
          <w:iCs/>
          <w:noProof/>
        </w:rPr>
        <w:t>Medium</w:t>
      </w:r>
      <w:r w:rsidRPr="00C65D29">
        <w:rPr>
          <w:noProof/>
        </w:rPr>
        <w:t>:</w:t>
      </w:r>
      <w:r>
        <w:rPr>
          <w:noProof/>
        </w:rPr>
        <w:t xml:space="preserve"> Impact to environment stability, security, manageability, or user experience, but tolerable to the business. Remediation plan recommended.</w:t>
      </w:r>
    </w:p>
    <w:p w14:paraId="4691E725" w14:textId="77777777" w:rsidR="0092609F" w:rsidRDefault="0092609F" w:rsidP="0092609F">
      <w:pPr>
        <w:pStyle w:val="ListParagraph"/>
        <w:numPr>
          <w:ilvl w:val="0"/>
          <w:numId w:val="13"/>
        </w:numPr>
        <w:ind w:left="360"/>
        <w:rPr>
          <w:noProof/>
        </w:rPr>
      </w:pPr>
      <w:r w:rsidRPr="002422E1">
        <w:rPr>
          <w:i/>
          <w:iCs/>
          <w:noProof/>
        </w:rPr>
        <w:t>Low</w:t>
      </w:r>
      <w:r w:rsidRPr="00C65D29">
        <w:rPr>
          <w:noProof/>
        </w:rPr>
        <w:t>:</w:t>
      </w:r>
      <w:r>
        <w:rPr>
          <w:noProof/>
        </w:rPr>
        <w:t xml:space="preserve"> Cosmetic, or consideration for long term planning. No immediate action required.</w:t>
      </w:r>
    </w:p>
    <w:p w14:paraId="665D5513" w14:textId="77777777" w:rsidR="0092609F" w:rsidRDefault="0092609F" w:rsidP="0092609F">
      <w:pPr>
        <w:rPr>
          <w:noProof/>
        </w:rPr>
      </w:pPr>
      <w:r w:rsidRPr="002422E1">
        <w:rPr>
          <w:b/>
          <w:bCs/>
        </w:rPr>
        <w:t xml:space="preserve">Importance: </w:t>
      </w:r>
      <w:r w:rsidRPr="002422E1">
        <w:t>Defines the anticipated positive impact on the stability, security, scalability, and/or</w:t>
      </w:r>
      <w:r>
        <w:rPr>
          <w:noProof/>
        </w:rPr>
        <w:t xml:space="preserve"> manageability of the VCW environment.</w:t>
      </w:r>
    </w:p>
    <w:p w14:paraId="2595A38E" w14:textId="77777777" w:rsidR="0092609F" w:rsidRDefault="0092609F" w:rsidP="0092609F">
      <w:pPr>
        <w:pStyle w:val="ListParagraph"/>
        <w:numPr>
          <w:ilvl w:val="0"/>
          <w:numId w:val="14"/>
        </w:numPr>
        <w:ind w:left="360"/>
        <w:rPr>
          <w:noProof/>
        </w:rPr>
      </w:pPr>
      <w:r w:rsidRPr="002422E1">
        <w:rPr>
          <w:i/>
          <w:iCs/>
          <w:noProof/>
        </w:rPr>
        <w:t>High</w:t>
      </w:r>
      <w:r>
        <w:rPr>
          <w:noProof/>
        </w:rPr>
        <w:t>:</w:t>
      </w:r>
      <w:r w:rsidRPr="002422E1">
        <w:rPr>
          <w:b/>
          <w:bCs/>
          <w:noProof/>
        </w:rPr>
        <w:t xml:space="preserve"> </w:t>
      </w:r>
      <w:r>
        <w:rPr>
          <w:noProof/>
        </w:rPr>
        <w:t>Represents factors critical to the ongoing support and future expansion of the environment, and could seriously affect the business.</w:t>
      </w:r>
    </w:p>
    <w:p w14:paraId="78B03668" w14:textId="77777777" w:rsidR="0092609F" w:rsidRDefault="0092609F" w:rsidP="0092609F">
      <w:pPr>
        <w:pStyle w:val="ListParagraph"/>
        <w:numPr>
          <w:ilvl w:val="0"/>
          <w:numId w:val="14"/>
        </w:numPr>
        <w:ind w:left="360"/>
        <w:rPr>
          <w:noProof/>
        </w:rPr>
      </w:pPr>
      <w:r w:rsidRPr="002422E1">
        <w:rPr>
          <w:i/>
          <w:iCs/>
          <w:noProof/>
        </w:rPr>
        <w:t>Medium</w:t>
      </w:r>
      <w:r w:rsidRPr="00C65D29">
        <w:rPr>
          <w:noProof/>
        </w:rPr>
        <w:t>:</w:t>
      </w:r>
      <w:r>
        <w:rPr>
          <w:noProof/>
        </w:rPr>
        <w:t xml:space="preserve"> Represents </w:t>
      </w:r>
      <w:r w:rsidRPr="00E45F92">
        <w:t>importance</w:t>
      </w:r>
      <w:r>
        <w:rPr>
          <w:noProof/>
        </w:rPr>
        <w:t xml:space="preserve"> in the long-term, but poses little risk in the immediate future.</w:t>
      </w:r>
    </w:p>
    <w:p w14:paraId="1B2419FC" w14:textId="77777777" w:rsidR="0092609F" w:rsidRDefault="0092609F" w:rsidP="0092609F">
      <w:pPr>
        <w:pStyle w:val="ListParagraph"/>
        <w:numPr>
          <w:ilvl w:val="0"/>
          <w:numId w:val="14"/>
        </w:numPr>
        <w:ind w:left="360"/>
        <w:rPr>
          <w:noProof/>
        </w:rPr>
      </w:pPr>
      <w:r w:rsidRPr="002422E1">
        <w:rPr>
          <w:i/>
          <w:iCs/>
          <w:noProof/>
        </w:rPr>
        <w:t>Low</w:t>
      </w:r>
      <w:r w:rsidRPr="00C65D29">
        <w:rPr>
          <w:noProof/>
        </w:rPr>
        <w:t>:</w:t>
      </w:r>
      <w:r>
        <w:rPr>
          <w:noProof/>
        </w:rPr>
        <w:t xml:space="preserve"> Not critical to short-term or long-term success, poses little if any risk.</w:t>
      </w:r>
    </w:p>
    <w:p w14:paraId="5305A918" w14:textId="77777777" w:rsidR="0092609F" w:rsidRDefault="0092609F" w:rsidP="0092609F">
      <w:pPr>
        <w:spacing w:line="256" w:lineRule="auto"/>
        <w:rPr>
          <w:noProof/>
        </w:rPr>
      </w:pPr>
      <w:r>
        <w:rPr>
          <w:noProof/>
        </w:rPr>
        <w:t>Please note that all recommendations should be tested and approved by the appropriate change management.</w:t>
      </w:r>
    </w:p>
    <w:p w14:paraId="1B34E1AD" w14:textId="77777777" w:rsidR="0092609F" w:rsidRDefault="0092609F" w:rsidP="0092609F">
      <w:r>
        <w:br w:type="page"/>
      </w:r>
    </w:p>
    <w:p w14:paraId="56C26929" w14:textId="77777777" w:rsidR="0092609F" w:rsidRDefault="0092609F" w:rsidP="005F6A67">
      <w:pPr>
        <w:pStyle w:val="Heading1"/>
      </w:pPr>
      <w:bookmarkStart w:id="43" w:name="_Risks_and_Recommendations"/>
      <w:bookmarkStart w:id="44" w:name="_Toc50753779"/>
      <w:bookmarkStart w:id="45" w:name="_Hlk50758129"/>
      <w:bookmarkStart w:id="46" w:name="_Toc138257556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43"/>
      <w:r>
        <w:lastRenderedPageBreak/>
        <w:t xml:space="preserve">Contact </w:t>
      </w:r>
      <w:r w:rsidRPr="001E4C31">
        <w:t>Information</w:t>
      </w:r>
      <w:bookmarkEnd w:id="44"/>
      <w:bookmarkEnd w:id="46"/>
    </w:p>
    <w:tbl>
      <w:tblPr>
        <w:tblStyle w:val="ListTable3-Accent1"/>
        <w:tblW w:w="9446" w:type="dxa"/>
        <w:jc w:val="center"/>
        <w:tblLook w:val="04A0" w:firstRow="1" w:lastRow="0" w:firstColumn="1" w:lastColumn="0" w:noHBand="0" w:noVBand="1"/>
      </w:tblPr>
      <w:tblGrid>
        <w:gridCol w:w="1615"/>
        <w:gridCol w:w="2970"/>
        <w:gridCol w:w="1710"/>
        <w:gridCol w:w="3151"/>
      </w:tblGrid>
      <w:tr w:rsidR="0092609F" w:rsidRPr="001E4C31" w14:paraId="5BB6B0A1" w14:textId="77777777" w:rsidTr="0096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85" w:type="dxa"/>
            <w:gridSpan w:val="2"/>
          </w:tcPr>
          <w:p w14:paraId="7B493663" w14:textId="77777777" w:rsidR="0092609F" w:rsidRPr="001E4C31" w:rsidRDefault="0092609F" w:rsidP="009632DF">
            <w:pPr>
              <w:pStyle w:val="BodyText"/>
              <w:spacing w:after="0" w:line="276" w:lineRule="auto"/>
              <w:jc w:val="left"/>
              <w:rPr>
                <w:rFonts w:cs="Segoe UI"/>
                <w:szCs w:val="22"/>
              </w:rPr>
            </w:pPr>
            <w:r w:rsidRPr="001E4C31">
              <w:rPr>
                <w:rFonts w:cs="Segoe UI"/>
                <w:szCs w:val="22"/>
              </w:rPr>
              <w:t>Project Information</w:t>
            </w:r>
          </w:p>
        </w:tc>
        <w:tc>
          <w:tcPr>
            <w:tcW w:w="1710" w:type="dxa"/>
          </w:tcPr>
          <w:p w14:paraId="42B874C4" w14:textId="77777777" w:rsidR="0092609F" w:rsidRPr="001E4C31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3151" w:type="dxa"/>
          </w:tcPr>
          <w:p w14:paraId="39646655" w14:textId="77777777" w:rsidR="0092609F" w:rsidRPr="001E4C31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  <w:tr w:rsidR="0092609F" w:rsidRPr="001E4C31" w14:paraId="0AFD217A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AA303F5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  <w:r w:rsidRPr="001E4C31">
              <w:rPr>
                <w:rFonts w:cs="Segoe UI"/>
                <w:b/>
                <w:bCs w:val="0"/>
                <w:szCs w:val="20"/>
              </w:rPr>
              <w:t>Client Name</w:t>
            </w:r>
          </w:p>
        </w:tc>
        <w:tc>
          <w:tcPr>
            <w:tcW w:w="2970" w:type="dxa"/>
          </w:tcPr>
          <w:p w14:paraId="2ADB7DF6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  <w:r w:rsidRPr="001E4C31">
              <w:rPr>
                <w:rFonts w:cs="Segoe UI"/>
                <w:sz w:val="20"/>
                <w:szCs w:val="20"/>
              </w:rPr>
              <w:t>[Client Name]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17C036F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Document Author</w:t>
            </w:r>
          </w:p>
        </w:tc>
        <w:tc>
          <w:tcPr>
            <w:tcW w:w="3151" w:type="dxa"/>
          </w:tcPr>
          <w:p w14:paraId="4D9C9496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070BCA49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BF9F6C6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  <w:r w:rsidRPr="001E4C31">
              <w:rPr>
                <w:rFonts w:cs="Segoe UI"/>
                <w:b/>
                <w:bCs w:val="0"/>
                <w:szCs w:val="20"/>
              </w:rPr>
              <w:t>Project Name</w:t>
            </w:r>
          </w:p>
        </w:tc>
        <w:tc>
          <w:tcPr>
            <w:tcW w:w="2970" w:type="dxa"/>
          </w:tcPr>
          <w:p w14:paraId="2F7CDF46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  <w:r w:rsidRPr="001E4C31">
              <w:rPr>
                <w:rFonts w:cs="Segoe UI"/>
                <w:sz w:val="20"/>
                <w:szCs w:val="20"/>
              </w:rPr>
              <w:t>[Project Name]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648E55FF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151" w:type="dxa"/>
          </w:tcPr>
          <w:p w14:paraId="4386021C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  <w:r w:rsidRPr="001E4C31">
              <w:rPr>
                <w:rFonts w:cs="Segoe UI"/>
                <w:sz w:val="20"/>
                <w:szCs w:val="20"/>
              </w:rPr>
              <w:fldChar w:fldCharType="begin"/>
            </w:r>
            <w:r w:rsidRPr="001E4C31">
              <w:rPr>
                <w:rFonts w:cs="Segoe UI"/>
                <w:sz w:val="20"/>
                <w:szCs w:val="20"/>
              </w:rPr>
              <w:instrText xml:space="preserve"> SAVEDATE  \@ "MMMM d, yyyy"  \* MERGEFORMAT </w:instrText>
            </w:r>
            <w:r w:rsidRPr="001E4C31">
              <w:rPr>
                <w:rFonts w:cs="Segoe UI"/>
                <w:sz w:val="20"/>
                <w:szCs w:val="20"/>
              </w:rPr>
              <w:fldChar w:fldCharType="separate"/>
            </w:r>
            <w:r>
              <w:rPr>
                <w:rFonts w:cs="Segoe UI"/>
                <w:noProof/>
                <w:sz w:val="20"/>
                <w:szCs w:val="20"/>
              </w:rPr>
              <w:t>XXX 0, 0000</w:t>
            </w:r>
            <w:r w:rsidRPr="001E4C31">
              <w:rPr>
                <w:rFonts w:cs="Segoe UI"/>
                <w:sz w:val="20"/>
                <w:szCs w:val="20"/>
              </w:rPr>
              <w:fldChar w:fldCharType="end"/>
            </w:r>
          </w:p>
        </w:tc>
      </w:tr>
    </w:tbl>
    <w:p w14:paraId="6A5C0B63" w14:textId="77777777" w:rsidR="0092609F" w:rsidRPr="001E4C31" w:rsidRDefault="0092609F" w:rsidP="0092609F">
      <w:pPr>
        <w:rPr>
          <w:rFonts w:cs="Segoe UI"/>
        </w:rPr>
      </w:pPr>
    </w:p>
    <w:tbl>
      <w:tblPr>
        <w:tblStyle w:val="ListTable3-Accent1"/>
        <w:tblW w:w="9440" w:type="dxa"/>
        <w:jc w:val="center"/>
        <w:tblLook w:val="04A0" w:firstRow="1" w:lastRow="0" w:firstColumn="1" w:lastColumn="0" w:noHBand="0" w:noVBand="1"/>
      </w:tblPr>
      <w:tblGrid>
        <w:gridCol w:w="1205"/>
        <w:gridCol w:w="3110"/>
        <w:gridCol w:w="270"/>
        <w:gridCol w:w="2512"/>
        <w:gridCol w:w="2343"/>
      </w:tblGrid>
      <w:tr w:rsidR="0092609F" w:rsidRPr="001E4C31" w14:paraId="007B5F74" w14:textId="77777777" w:rsidTr="0096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15" w:type="dxa"/>
            <w:gridSpan w:val="2"/>
            <w:tcBorders>
              <w:right w:val="single" w:sz="4" w:space="0" w:color="auto"/>
            </w:tcBorders>
          </w:tcPr>
          <w:p w14:paraId="682DCFFF" w14:textId="77777777" w:rsidR="0092609F" w:rsidRPr="001E4C31" w:rsidRDefault="0092609F" w:rsidP="009632DF">
            <w:pPr>
              <w:pStyle w:val="BodyText"/>
              <w:spacing w:after="0" w:line="276" w:lineRule="auto"/>
              <w:jc w:val="left"/>
              <w:rPr>
                <w:rFonts w:cs="Segoe UI"/>
                <w:szCs w:val="22"/>
              </w:rPr>
            </w:pPr>
            <w:r w:rsidRPr="001E4C31">
              <w:rPr>
                <w:rFonts w:cs="Segoe UI"/>
                <w:szCs w:val="22"/>
              </w:rPr>
              <w:t>Customer Contact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914D37" w14:textId="77777777" w:rsidR="0092609F" w:rsidRPr="001E4C31" w:rsidRDefault="0092609F" w:rsidP="009632DF">
            <w:pPr>
              <w:pStyle w:val="BodyText"/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</w:p>
        </w:tc>
        <w:tc>
          <w:tcPr>
            <w:tcW w:w="4855" w:type="dxa"/>
            <w:gridSpan w:val="2"/>
            <w:tcBorders>
              <w:left w:val="single" w:sz="4" w:space="0" w:color="auto"/>
            </w:tcBorders>
          </w:tcPr>
          <w:p w14:paraId="214C202F" w14:textId="77777777" w:rsidR="0092609F" w:rsidRPr="001E4C31" w:rsidRDefault="0092609F" w:rsidP="009632DF">
            <w:pPr>
              <w:pStyle w:val="BodyText"/>
              <w:spacing w:after="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 w:rsidRPr="001E4C31">
              <w:rPr>
                <w:rFonts w:cs="Segoe UI"/>
              </w:rPr>
              <w:t>Coretek Contact</w:t>
            </w:r>
          </w:p>
        </w:tc>
      </w:tr>
      <w:tr w:rsidR="0092609F" w:rsidRPr="001E4C31" w14:paraId="381077CA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8099758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  <w:r w:rsidRPr="001E4C31">
              <w:rPr>
                <w:rFonts w:cs="Segoe UI"/>
                <w:b/>
                <w:bCs w:val="0"/>
                <w:szCs w:val="20"/>
              </w:rPr>
              <w:t>Name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2FFD945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C3F0A49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497A8F5A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43" w:type="dxa"/>
          </w:tcPr>
          <w:p w14:paraId="7DDA3AD8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5E6E3DEF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6AD05C05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  <w:r w:rsidRPr="001E4C31">
              <w:rPr>
                <w:rFonts w:cs="Segoe UI"/>
                <w:b/>
                <w:bCs w:val="0"/>
                <w:szCs w:val="20"/>
              </w:rPr>
              <w:t>Title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6670B46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A286627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AE3CB53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343" w:type="dxa"/>
          </w:tcPr>
          <w:p w14:paraId="5FFBEADE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4EC5C127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64ADA42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  <w:r w:rsidRPr="001E4C31">
              <w:rPr>
                <w:rFonts w:cs="Segoe UI"/>
                <w:b/>
                <w:bCs w:val="0"/>
                <w:szCs w:val="20"/>
              </w:rPr>
              <w:t>E-mail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0A3E70D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E3A5BA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3A59BFC4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2343" w:type="dxa"/>
          </w:tcPr>
          <w:p w14:paraId="201E8AF6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5D245CEA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Borders>
              <w:bottom w:val="single" w:sz="4" w:space="0" w:color="auto"/>
            </w:tcBorders>
          </w:tcPr>
          <w:p w14:paraId="138FE171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  <w:r w:rsidRPr="001E4C31">
              <w:rPr>
                <w:rFonts w:cs="Segoe UI"/>
                <w:b/>
                <w:bCs w:val="0"/>
                <w:szCs w:val="20"/>
              </w:rPr>
              <w:t>Phone</w:t>
            </w:r>
          </w:p>
        </w:tc>
        <w:tc>
          <w:tcPr>
            <w:tcW w:w="3110" w:type="dxa"/>
            <w:tcBorders>
              <w:bottom w:val="single" w:sz="4" w:space="0" w:color="auto"/>
              <w:right w:val="single" w:sz="4" w:space="0" w:color="auto"/>
            </w:tcBorders>
          </w:tcPr>
          <w:p w14:paraId="11C87196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1BA508C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3B0E884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64D5121A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761328D7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70D654F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7F45B8B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68C727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ACECF9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F0BE313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259B28B0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12B13F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6A284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535799F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</w:tcPr>
          <w:p w14:paraId="2F87902B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Delivery Engineer</w:t>
            </w: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EB29F6E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503567FE" w14:textId="77777777" w:rsidTr="00963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74A6CD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2FEF86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404B47A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738CB37D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2343" w:type="dxa"/>
          </w:tcPr>
          <w:p w14:paraId="77CEB652" w14:textId="77777777" w:rsidR="0092609F" w:rsidRPr="001E4C31" w:rsidRDefault="0092609F" w:rsidP="009632DF">
            <w:pPr>
              <w:pStyle w:val="BodyText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tr w:rsidR="0092609F" w:rsidRPr="001E4C31" w14:paraId="1CE4D309" w14:textId="77777777" w:rsidTr="00963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E34D06" w14:textId="77777777" w:rsidR="0092609F" w:rsidRPr="001E4C31" w:rsidRDefault="0092609F" w:rsidP="009632DF">
            <w:pPr>
              <w:pStyle w:val="BodyText"/>
              <w:spacing w:before="40" w:after="40"/>
              <w:rPr>
                <w:rFonts w:cs="Segoe UI"/>
                <w:b/>
                <w:bCs w:val="0"/>
                <w:szCs w:val="20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0E992D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D171D74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</w:p>
        </w:tc>
        <w:tc>
          <w:tcPr>
            <w:tcW w:w="251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AD1B744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b/>
                <w:bCs/>
                <w:sz w:val="20"/>
                <w:szCs w:val="20"/>
              </w:rPr>
            </w:pPr>
            <w:r w:rsidRPr="001E4C31">
              <w:rPr>
                <w:rFonts w:cs="Segoe UI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343" w:type="dxa"/>
          </w:tcPr>
          <w:p w14:paraId="0A709A87" w14:textId="77777777" w:rsidR="0092609F" w:rsidRPr="001E4C31" w:rsidRDefault="0092609F" w:rsidP="009632DF">
            <w:pPr>
              <w:pStyle w:val="BodyText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</w:p>
        </w:tc>
      </w:tr>
      <w:bookmarkEnd w:id="45"/>
    </w:tbl>
    <w:p w14:paraId="1180B745" w14:textId="77777777" w:rsidR="0092609F" w:rsidRDefault="0092609F" w:rsidP="0092609F"/>
    <w:p w14:paraId="120391FC" w14:textId="77777777" w:rsidR="0092609F" w:rsidRDefault="0092609F" w:rsidP="0092609F"/>
    <w:p w14:paraId="55D7B6B8" w14:textId="77777777" w:rsidR="0096623E" w:rsidRPr="0092609F" w:rsidRDefault="0096623E" w:rsidP="0092609F"/>
    <w:sectPr w:rsidR="0096623E" w:rsidRPr="0092609F">
      <w:headerReference w:type="even" r:id="rId54"/>
      <w:headerReference w:type="default" r:id="rId55"/>
      <w:headerReference w:type="firs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45264" w14:textId="77777777" w:rsidR="00557E30" w:rsidRDefault="00557E30" w:rsidP="0096623E">
      <w:pPr>
        <w:spacing w:after="0" w:line="240" w:lineRule="auto"/>
      </w:pPr>
      <w:r>
        <w:separator/>
      </w:r>
    </w:p>
  </w:endnote>
  <w:endnote w:type="continuationSeparator" w:id="0">
    <w:p w14:paraId="1655D68C" w14:textId="77777777" w:rsidR="00557E30" w:rsidRDefault="00557E30" w:rsidP="00966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B281C" w14:textId="77777777" w:rsidR="00447799" w:rsidRDefault="00447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2332E" w14:textId="77777777" w:rsidR="00447799" w:rsidRDefault="004477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AB526" w14:textId="77777777" w:rsidR="00447799" w:rsidRDefault="004477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92D06" w14:textId="77777777" w:rsidR="0092609F" w:rsidRDefault="0092609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4BA25" w14:textId="77777777" w:rsidR="0092609F" w:rsidRPr="00684405" w:rsidRDefault="0092609F" w:rsidP="0068440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75A9E" w14:textId="77777777" w:rsidR="0092609F" w:rsidRDefault="0092609F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6B0C" w14:textId="77777777" w:rsidR="0092609F" w:rsidRPr="00F40947" w:rsidRDefault="0092609F" w:rsidP="00F40947">
    <w:pPr>
      <w:pStyle w:val="FooterSmall"/>
      <w:tabs>
        <w:tab w:val="clear" w:pos="4153"/>
        <w:tab w:val="clear" w:pos="8306"/>
      </w:tabs>
      <w:spacing w:line="240" w:lineRule="auto"/>
      <w:jc w:val="right"/>
      <w:rPr>
        <w:rFonts w:asciiTheme="majorHAnsi" w:hAnsiTheme="majorHAnsi" w:cstheme="majorHAnsi"/>
        <w:noProof/>
        <w:sz w:val="16"/>
        <w:szCs w:val="16"/>
      </w:rPr>
    </w:pPr>
    <w:r w:rsidRPr="00F40947">
      <w:rPr>
        <w:rFonts w:asciiTheme="majorHAnsi" w:hAnsiTheme="majorHAnsi" w:cstheme="majorHAnsi"/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1D8CFE4B" wp14:editId="45043200">
          <wp:simplePos x="0" y="0"/>
          <wp:positionH relativeFrom="column">
            <wp:posOffset>-28575</wp:posOffset>
          </wp:positionH>
          <wp:positionV relativeFrom="paragraph">
            <wp:posOffset>-129540</wp:posOffset>
          </wp:positionV>
          <wp:extent cx="1143000" cy="475517"/>
          <wp:effectExtent l="0" t="0" r="0" b="0"/>
          <wp:wrapNone/>
          <wp:docPr id="1117803916" name="Picture 111780391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5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0947">
      <w:rPr>
        <w:rFonts w:asciiTheme="majorHAnsi" w:hAnsiTheme="majorHAnsi" w:cstheme="majorHAnsi"/>
        <w:color w:val="2A2A2A"/>
        <w:sz w:val="16"/>
        <w:szCs w:val="16"/>
      </w:rPr>
      <w:t xml:space="preserve"> Published  </w:t>
    </w:r>
    <w:sdt>
      <w:sdtPr>
        <w:rPr>
          <w:rFonts w:asciiTheme="majorHAnsi" w:hAnsiTheme="majorHAnsi" w:cstheme="majorHAnsi"/>
          <w:color w:val="2A2A2A"/>
          <w:sz w:val="16"/>
          <w:szCs w:val="16"/>
        </w:rPr>
        <w:alias w:val="Publish Date"/>
        <w:tag w:val=""/>
        <w:id w:val="-121538517"/>
        <w:placeholder>
          <w:docPart w:val="E6E77EAE776E4522AFF682E87E3E08E5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lid w:val="en-US"/>
          <w:storeMappedDataAs w:val="dateTime"/>
          <w:calendar w:val="gregorian"/>
        </w:date>
      </w:sdtPr>
      <w:sdtContent>
        <w:r w:rsidRPr="00F40947">
          <w:rPr>
            <w:rStyle w:val="PlaceholderText"/>
            <w:rFonts w:asciiTheme="majorHAnsi" w:hAnsiTheme="majorHAnsi" w:cstheme="majorHAnsi"/>
            <w:sz w:val="16"/>
            <w:szCs w:val="16"/>
          </w:rPr>
          <w:t>[Publish Date]</w:t>
        </w:r>
      </w:sdtContent>
    </w:sdt>
  </w:p>
  <w:p w14:paraId="044AA340" w14:textId="77777777" w:rsidR="0092609F" w:rsidRPr="008F1F80" w:rsidRDefault="0092609F" w:rsidP="0089006A">
    <w:pPr>
      <w:pStyle w:val="Footer"/>
      <w:ind w:left="1416"/>
      <w:jc w:val="right"/>
      <w:rPr>
        <w:rFonts w:asciiTheme="majorHAnsi" w:hAnsiTheme="majorHAnsi" w:cstheme="majorHAnsi"/>
        <w:sz w:val="16"/>
        <w:szCs w:val="16"/>
      </w:rPr>
    </w:pPr>
    <w:sdt>
      <w:sdtPr>
        <w:id w:val="109428373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</w:rPr>
      </w:sdtEndPr>
      <w:sdtContent>
        <w:r w:rsidRPr="0059276C">
          <w:rPr>
            <w:b/>
            <w:bCs/>
            <w:color w:val="2A2A2A"/>
          </w:rPr>
          <w:fldChar w:fldCharType="begin"/>
        </w:r>
        <w:r w:rsidRPr="0059276C">
          <w:rPr>
            <w:b/>
            <w:bCs/>
            <w:color w:val="2A2A2A"/>
          </w:rPr>
          <w:instrText xml:space="preserve"> PAGE  \* roman  \* MERGEFORMAT </w:instrText>
        </w:r>
        <w:r w:rsidRPr="0059276C">
          <w:rPr>
            <w:b/>
            <w:bCs/>
            <w:color w:val="2A2A2A"/>
          </w:rPr>
          <w:fldChar w:fldCharType="separate"/>
        </w:r>
        <w:r>
          <w:rPr>
            <w:b/>
            <w:bCs/>
            <w:color w:val="2A2A2A"/>
          </w:rPr>
          <w:t>i</w:t>
        </w:r>
        <w:proofErr w:type="spellStart"/>
        <w:r>
          <w:rPr>
            <w:b/>
            <w:bCs/>
            <w:color w:val="2A2A2A"/>
          </w:rPr>
          <w:t>i</w:t>
        </w:r>
        <w:proofErr w:type="spellEnd"/>
        <w:r w:rsidRPr="0059276C">
          <w:rPr>
            <w:b/>
            <w:bCs/>
            <w:color w:val="2A2A2A"/>
          </w:rPr>
          <w:fldChar w:fldCharType="end"/>
        </w:r>
        <w:r w:rsidRPr="0059276C">
          <w:rPr>
            <w:color w:val="2A2A2A"/>
            <w:sz w:val="18"/>
            <w:szCs w:val="18"/>
          </w:rPr>
          <w:t xml:space="preserve"> </w:t>
        </w:r>
        <w:r w:rsidRPr="0059276C">
          <w:rPr>
            <w:color w:val="2A2A2A"/>
          </w:rPr>
          <w:t xml:space="preserve"> </w:t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0462C" w14:textId="77777777" w:rsidR="0092609F" w:rsidRDefault="0092609F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2619F" w14:textId="77777777" w:rsidR="0092609F" w:rsidRPr="00F40947" w:rsidRDefault="0092609F" w:rsidP="00F40947">
    <w:pPr>
      <w:pStyle w:val="FooterSmall"/>
      <w:tabs>
        <w:tab w:val="clear" w:pos="4153"/>
        <w:tab w:val="clear" w:pos="8306"/>
      </w:tabs>
      <w:spacing w:line="240" w:lineRule="auto"/>
      <w:jc w:val="right"/>
      <w:rPr>
        <w:rFonts w:asciiTheme="majorHAnsi" w:hAnsiTheme="majorHAnsi" w:cstheme="majorHAnsi"/>
        <w:noProof/>
        <w:sz w:val="16"/>
        <w:szCs w:val="16"/>
      </w:rPr>
    </w:pPr>
    <w:r w:rsidRPr="00F40947">
      <w:rPr>
        <w:rFonts w:asciiTheme="majorHAnsi" w:hAnsiTheme="majorHAnsi" w:cstheme="majorHAnsi"/>
        <w:noProof/>
        <w:sz w:val="16"/>
        <w:szCs w:val="16"/>
      </w:rPr>
      <w:drawing>
        <wp:anchor distT="0" distB="0" distL="114300" distR="114300" simplePos="0" relativeHeight="251667456" behindDoc="0" locked="0" layoutInCell="1" allowOverlap="1" wp14:anchorId="4662ED85" wp14:editId="5C3EE114">
          <wp:simplePos x="0" y="0"/>
          <wp:positionH relativeFrom="column">
            <wp:posOffset>-28575</wp:posOffset>
          </wp:positionH>
          <wp:positionV relativeFrom="paragraph">
            <wp:posOffset>-129540</wp:posOffset>
          </wp:positionV>
          <wp:extent cx="1143000" cy="475517"/>
          <wp:effectExtent l="0" t="0" r="0" b="0"/>
          <wp:wrapNone/>
          <wp:docPr id="1117803917" name="Picture 1117803917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5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0947">
      <w:rPr>
        <w:rFonts w:asciiTheme="majorHAnsi" w:hAnsiTheme="majorHAnsi" w:cstheme="majorHAnsi"/>
        <w:color w:val="2A2A2A"/>
        <w:sz w:val="16"/>
        <w:szCs w:val="16"/>
      </w:rPr>
      <w:t xml:space="preserve"> Published  </w:t>
    </w:r>
    <w:sdt>
      <w:sdtPr>
        <w:rPr>
          <w:rFonts w:asciiTheme="majorHAnsi" w:hAnsiTheme="majorHAnsi" w:cstheme="majorHAnsi"/>
          <w:color w:val="2A2A2A"/>
          <w:sz w:val="16"/>
          <w:szCs w:val="16"/>
        </w:rPr>
        <w:alias w:val="Publish Date"/>
        <w:tag w:val=""/>
        <w:id w:val="744067641"/>
        <w:placeholder>
          <w:docPart w:val="7232D09F760142D29CDB068828E87A89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lid w:val="en-US"/>
          <w:storeMappedDataAs w:val="dateTime"/>
          <w:calendar w:val="gregorian"/>
        </w:date>
      </w:sdtPr>
      <w:sdtContent>
        <w:r w:rsidRPr="00F40947">
          <w:rPr>
            <w:rStyle w:val="PlaceholderText"/>
            <w:rFonts w:asciiTheme="majorHAnsi" w:hAnsiTheme="majorHAnsi" w:cstheme="majorHAnsi"/>
            <w:sz w:val="16"/>
            <w:szCs w:val="16"/>
          </w:rPr>
          <w:t>[Publish Date]</w:t>
        </w:r>
      </w:sdtContent>
    </w:sdt>
  </w:p>
  <w:p w14:paraId="7197FBAF" w14:textId="77777777" w:rsidR="0092609F" w:rsidRPr="00F40947" w:rsidRDefault="0092609F" w:rsidP="00F40947">
    <w:pPr>
      <w:pStyle w:val="Footer"/>
      <w:ind w:left="1416"/>
      <w:jc w:val="right"/>
      <w:rPr>
        <w:rFonts w:asciiTheme="majorHAnsi" w:hAnsiTheme="majorHAnsi" w:cstheme="majorHAnsi"/>
        <w:sz w:val="16"/>
        <w:szCs w:val="16"/>
      </w:rPr>
    </w:pPr>
    <w:sdt>
      <w:sdtPr>
        <w:id w:val="-30941192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</w:rPr>
      </w:sdtEndPr>
      <w:sdtContent>
        <w:r w:rsidRPr="0059276C">
          <w:rPr>
            <w:b/>
            <w:bCs/>
            <w:color w:val="2A2A2A"/>
          </w:rPr>
          <w:fldChar w:fldCharType="begin"/>
        </w:r>
        <w:r w:rsidRPr="0059276C">
          <w:rPr>
            <w:b/>
            <w:bCs/>
            <w:color w:val="2A2A2A"/>
          </w:rPr>
          <w:instrText xml:space="preserve"> PAGE  \* roman  \* MERGEFORMAT </w:instrText>
        </w:r>
        <w:r w:rsidRPr="0059276C">
          <w:rPr>
            <w:b/>
            <w:bCs/>
            <w:color w:val="2A2A2A"/>
          </w:rPr>
          <w:fldChar w:fldCharType="separate"/>
        </w:r>
        <w:proofErr w:type="spellStart"/>
        <w:r>
          <w:rPr>
            <w:b/>
            <w:bCs/>
            <w:color w:val="2A2A2A"/>
          </w:rPr>
          <w:t>i</w:t>
        </w:r>
        <w:proofErr w:type="spellEnd"/>
        <w:r w:rsidRPr="0059276C">
          <w:rPr>
            <w:b/>
            <w:bCs/>
            <w:color w:val="2A2A2A"/>
          </w:rPr>
          <w:fldChar w:fldCharType="end"/>
        </w:r>
        <w:r w:rsidRPr="0059276C">
          <w:rPr>
            <w:color w:val="2A2A2A"/>
            <w:sz w:val="18"/>
            <w:szCs w:val="18"/>
          </w:rPr>
          <w:t xml:space="preserve"> </w:t>
        </w:r>
        <w:r w:rsidRPr="0059276C">
          <w:rPr>
            <w:color w:val="2A2A2A"/>
          </w:rPr>
          <w:t xml:space="preserve"> </w:t>
        </w:r>
      </w:sdtContent>
    </w:sdt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E5048" w14:textId="77777777" w:rsidR="0092609F" w:rsidRDefault="0092609F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F0FF1" w14:textId="77777777" w:rsidR="0092609F" w:rsidRDefault="0092609F" w:rsidP="00F40947">
    <w:pPr>
      <w:pStyle w:val="Footer"/>
      <w:ind w:left="1416"/>
      <w:jc w:val="right"/>
      <w:rPr>
        <w:color w:val="2A2A2A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038450C5" wp14:editId="061B38C9">
          <wp:simplePos x="0" y="0"/>
          <wp:positionH relativeFrom="column">
            <wp:posOffset>-96825</wp:posOffset>
          </wp:positionH>
          <wp:positionV relativeFrom="paragraph">
            <wp:posOffset>153645</wp:posOffset>
          </wp:positionV>
          <wp:extent cx="1143000" cy="475517"/>
          <wp:effectExtent l="0" t="0" r="0" b="0"/>
          <wp:wrapTight wrapText="bothSides">
            <wp:wrapPolygon edited="0">
              <wp:start x="6480" y="866"/>
              <wp:lineTo x="720" y="4332"/>
              <wp:lineTo x="360" y="12995"/>
              <wp:lineTo x="3600" y="16460"/>
              <wp:lineTo x="7200" y="19925"/>
              <wp:lineTo x="12600" y="19925"/>
              <wp:lineTo x="12960" y="17326"/>
              <wp:lineTo x="20880" y="13861"/>
              <wp:lineTo x="20880" y="7797"/>
              <wp:lineTo x="12600" y="866"/>
              <wp:lineTo x="6480" y="866"/>
            </wp:wrapPolygon>
          </wp:wrapTight>
          <wp:docPr id="1117803918" name="Picture 1117803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5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color w:val="2A2A2A"/>
      </w:rPr>
      <w:id w:val="-484854724"/>
      <w:docPartObj>
        <w:docPartGallery w:val="Page Numbers (Bottom of Page)"/>
        <w:docPartUnique/>
      </w:docPartObj>
    </w:sdtPr>
    <w:sdtContent>
      <w:p w14:paraId="7C038BA8" w14:textId="77777777" w:rsidR="0092609F" w:rsidRPr="0059276C" w:rsidRDefault="0092609F" w:rsidP="00F40947">
        <w:pPr>
          <w:pStyle w:val="Footer"/>
          <w:ind w:left="1416"/>
          <w:jc w:val="right"/>
          <w:rPr>
            <w:rFonts w:asciiTheme="majorHAnsi" w:hAnsiTheme="majorHAnsi" w:cstheme="majorHAnsi"/>
            <w:noProof/>
            <w:color w:val="2A2A2A"/>
            <w:sz w:val="16"/>
            <w:szCs w:val="16"/>
          </w:rPr>
        </w:pPr>
        <w:r w:rsidRPr="00F40947">
          <w:rPr>
            <w:rFonts w:asciiTheme="majorHAnsi" w:hAnsiTheme="majorHAnsi" w:cstheme="majorHAnsi"/>
            <w:color w:val="2A2A2A"/>
            <w:sz w:val="16"/>
            <w:szCs w:val="16"/>
          </w:rPr>
          <w:t xml:space="preserve">Published  </w:t>
        </w:r>
        <w:sdt>
          <w:sdtPr>
            <w:rPr>
              <w:rFonts w:asciiTheme="majorHAnsi" w:hAnsiTheme="majorHAnsi" w:cstheme="majorHAnsi"/>
              <w:color w:val="2A2A2A"/>
              <w:sz w:val="16"/>
              <w:szCs w:val="16"/>
            </w:rPr>
            <w:alias w:val="Publish Date"/>
            <w:tag w:val=""/>
            <w:id w:val="1359310644"/>
            <w:placeholder>
              <w:docPart w:val="91AAAF6D75F14A9DB142E37741E8E01B"/>
            </w:placeholder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lid w:val="en-US"/>
              <w:storeMappedDataAs w:val="dateTime"/>
              <w:calendar w:val="gregorian"/>
            </w:date>
          </w:sdtPr>
          <w:sdtContent>
            <w:r w:rsidRPr="00F40947">
              <w:rPr>
                <w:rStyle w:val="PlaceholderText"/>
                <w:rFonts w:asciiTheme="majorHAnsi" w:hAnsiTheme="majorHAnsi" w:cstheme="majorHAnsi"/>
                <w:sz w:val="16"/>
                <w:szCs w:val="16"/>
              </w:rPr>
              <w:t>[Publish Date]</w:t>
            </w:r>
          </w:sdtContent>
        </w:sdt>
      </w:p>
      <w:p w14:paraId="2F119695" w14:textId="77777777" w:rsidR="0092609F" w:rsidRPr="0059276C" w:rsidRDefault="0092609F" w:rsidP="008C4861">
        <w:pPr>
          <w:pStyle w:val="Footer"/>
          <w:ind w:left="1416"/>
          <w:jc w:val="right"/>
          <w:rPr>
            <w:rFonts w:asciiTheme="majorHAnsi" w:hAnsiTheme="majorHAnsi" w:cstheme="majorHAnsi"/>
            <w:color w:val="2A2A2A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64384" behindDoc="0" locked="0" layoutInCell="1" allowOverlap="1" wp14:anchorId="5D5E38BB" wp14:editId="02B3433E">
              <wp:simplePos x="0" y="0"/>
              <wp:positionH relativeFrom="column">
                <wp:posOffset>-55859</wp:posOffset>
              </wp:positionH>
              <wp:positionV relativeFrom="paragraph">
                <wp:posOffset>2081606</wp:posOffset>
              </wp:positionV>
              <wp:extent cx="1143000" cy="475517"/>
              <wp:effectExtent l="0" t="0" r="0" b="0"/>
              <wp:wrapNone/>
              <wp:docPr id="1117803919" name="Picture 11178039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4755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w:drawing>
            <wp:anchor distT="0" distB="0" distL="114300" distR="114300" simplePos="0" relativeHeight="251663360" behindDoc="0" locked="0" layoutInCell="1" allowOverlap="1" wp14:anchorId="322744D1" wp14:editId="2787CE9C">
              <wp:simplePos x="0" y="0"/>
              <wp:positionH relativeFrom="column">
                <wp:posOffset>-166878</wp:posOffset>
              </wp:positionH>
              <wp:positionV relativeFrom="paragraph">
                <wp:posOffset>1942719</wp:posOffset>
              </wp:positionV>
              <wp:extent cx="1143000" cy="475517"/>
              <wp:effectExtent l="0" t="0" r="0" b="0"/>
              <wp:wrapNone/>
              <wp:docPr id="1117803920" name="Picture 11178039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4755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59276C">
          <w:rPr>
            <w:b/>
            <w:bCs/>
            <w:noProof/>
            <w:color w:val="2A2A2A"/>
          </w:rPr>
          <w:drawing>
            <wp:anchor distT="0" distB="0" distL="114300" distR="114300" simplePos="0" relativeHeight="251662336" behindDoc="1" locked="0" layoutInCell="1" allowOverlap="1" wp14:anchorId="200E087F" wp14:editId="5568B119">
              <wp:simplePos x="0" y="0"/>
              <wp:positionH relativeFrom="column">
                <wp:posOffset>310515</wp:posOffset>
              </wp:positionH>
              <wp:positionV relativeFrom="paragraph">
                <wp:posOffset>1732915</wp:posOffset>
              </wp:positionV>
              <wp:extent cx="4146550" cy="404495"/>
              <wp:effectExtent l="0" t="0" r="6350" b="0"/>
              <wp:wrapNone/>
              <wp:docPr id="1117803921" name="Picture 11178039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6550" cy="404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59276C">
          <w:rPr>
            <w:b/>
            <w:bCs/>
            <w:color w:val="2A2A2A"/>
          </w:rPr>
          <w:fldChar w:fldCharType="begin"/>
        </w:r>
        <w:r w:rsidRPr="0059276C">
          <w:rPr>
            <w:b/>
            <w:bCs/>
            <w:color w:val="2A2A2A"/>
          </w:rPr>
          <w:instrText xml:space="preserve"> PAGE   \* MERGEFORMAT </w:instrText>
        </w:r>
        <w:r w:rsidRPr="0059276C">
          <w:rPr>
            <w:b/>
            <w:bCs/>
            <w:color w:val="2A2A2A"/>
          </w:rPr>
          <w:fldChar w:fldCharType="separate"/>
        </w:r>
        <w:r w:rsidRPr="0059276C">
          <w:rPr>
            <w:b/>
            <w:bCs/>
            <w:noProof/>
            <w:color w:val="2A2A2A"/>
          </w:rPr>
          <w:t>1</w:t>
        </w:r>
        <w:r w:rsidRPr="0059276C">
          <w:rPr>
            <w:b/>
            <w:bCs/>
            <w:noProof/>
            <w:color w:val="2A2A2A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CF7EE" w14:textId="77777777" w:rsidR="00557E30" w:rsidRDefault="00557E30" w:rsidP="0096623E">
      <w:pPr>
        <w:spacing w:after="0" w:line="240" w:lineRule="auto"/>
      </w:pPr>
      <w:r>
        <w:separator/>
      </w:r>
    </w:p>
  </w:footnote>
  <w:footnote w:type="continuationSeparator" w:id="0">
    <w:p w14:paraId="6E95C770" w14:textId="77777777" w:rsidR="00557E30" w:rsidRDefault="00557E30" w:rsidP="00966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A45A8" w14:textId="77190821" w:rsidR="0092609F" w:rsidRDefault="009260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01A53" w14:textId="209B0B9B" w:rsidR="0092609F" w:rsidRDefault="0092609F">
    <w:pPr>
      <w:tabs>
        <w:tab w:val="center" w:pos="3147"/>
        <w:tab w:val="right" w:pos="629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9E8EF" w14:textId="2316111B" w:rsidR="0092609F" w:rsidRDefault="0092609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EE050" w14:textId="53C0B614" w:rsidR="0092609F" w:rsidRDefault="0092609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86385" w14:textId="04949910" w:rsidR="0092609F" w:rsidRPr="007C6DA3" w:rsidRDefault="0092609F" w:rsidP="007C6DA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E01F4" w14:textId="291ACF6F" w:rsidR="0092609F" w:rsidRDefault="0092609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E4114" w14:textId="167F34D7" w:rsidR="0092609F" w:rsidRDefault="0092609F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8DEA7" w14:textId="36A5ECEE" w:rsidR="0092609F" w:rsidRDefault="0092609F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6A712" w14:textId="3FFBB6F0" w:rsidR="0092609F" w:rsidRDefault="0092609F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3ED4E" w14:textId="1BB6698B" w:rsidR="0092609F" w:rsidRDefault="0092609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782A" w14:textId="164CCF39" w:rsidR="0092609F" w:rsidRPr="007C6DA3" w:rsidRDefault="0092609F" w:rsidP="007C6DA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BC102" w14:textId="3E71295E" w:rsidR="0092609F" w:rsidRDefault="0092609F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9D54" w14:textId="078CC513" w:rsidR="0092609F" w:rsidRDefault="0092609F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E83C4" w14:textId="744148A5" w:rsidR="0092609F" w:rsidRDefault="0092609F">
    <w:pPr>
      <w:tabs>
        <w:tab w:val="center" w:pos="3147"/>
        <w:tab w:val="right" w:pos="6294"/>
      </w:tabs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94954" w14:textId="51102AA8" w:rsidR="0092609F" w:rsidRDefault="0092609F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18A41" w14:textId="67FF87F8" w:rsidR="0096623E" w:rsidRDefault="0096623E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1A03" w14:textId="2E0DF1BC" w:rsidR="0096623E" w:rsidRDefault="0096623E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15702" w14:textId="6263E9D1" w:rsidR="0096623E" w:rsidRDefault="00966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D7F2A"/>
    <w:multiLevelType w:val="multilevel"/>
    <w:tmpl w:val="EC2837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6E1EE6"/>
    <w:multiLevelType w:val="hybridMultilevel"/>
    <w:tmpl w:val="2E0E2380"/>
    <w:lvl w:ilvl="0" w:tplc="111CD2A6">
      <w:numFmt w:val="bullet"/>
      <w:lvlText w:val=""/>
      <w:lvlJc w:val="left"/>
      <w:pPr>
        <w:ind w:left="806" w:hanging="360"/>
      </w:pPr>
      <w:rPr>
        <w:rFonts w:ascii="Symbol" w:eastAsiaTheme="minorEastAsia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54A39"/>
    <w:multiLevelType w:val="hybridMultilevel"/>
    <w:tmpl w:val="5E02C9B2"/>
    <w:lvl w:ilvl="0" w:tplc="111CD2A6">
      <w:numFmt w:val="bullet"/>
      <w:lvlText w:val=""/>
      <w:lvlJc w:val="left"/>
      <w:pPr>
        <w:ind w:left="806" w:hanging="360"/>
      </w:pPr>
      <w:rPr>
        <w:rFonts w:ascii="Symbol" w:eastAsiaTheme="minorEastAsia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90E6C"/>
    <w:multiLevelType w:val="hybridMultilevel"/>
    <w:tmpl w:val="3E1C1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712ED"/>
    <w:multiLevelType w:val="hybridMultilevel"/>
    <w:tmpl w:val="9990D7D4"/>
    <w:lvl w:ilvl="0" w:tplc="111CD2A6">
      <w:numFmt w:val="bullet"/>
      <w:lvlText w:val=""/>
      <w:lvlJc w:val="left"/>
      <w:pPr>
        <w:ind w:left="806" w:hanging="360"/>
      </w:pPr>
      <w:rPr>
        <w:rFonts w:ascii="Symbol" w:eastAsiaTheme="minorEastAsia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F0D2A"/>
    <w:multiLevelType w:val="multilevel"/>
    <w:tmpl w:val="F20C5D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C557C2D"/>
    <w:multiLevelType w:val="hybridMultilevel"/>
    <w:tmpl w:val="CE66A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27E43"/>
    <w:multiLevelType w:val="hybridMultilevel"/>
    <w:tmpl w:val="97FC49AE"/>
    <w:lvl w:ilvl="0" w:tplc="111CD2A6">
      <w:numFmt w:val="bullet"/>
      <w:lvlText w:val=""/>
      <w:lvlJc w:val="left"/>
      <w:pPr>
        <w:ind w:left="806" w:hanging="360"/>
      </w:pPr>
      <w:rPr>
        <w:rFonts w:ascii="Symbol" w:eastAsiaTheme="minorEastAsia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260688">
    <w:abstractNumId w:val="5"/>
  </w:num>
  <w:num w:numId="2" w16cid:durableId="1134253820">
    <w:abstractNumId w:val="0"/>
  </w:num>
  <w:num w:numId="3" w16cid:durableId="239797565">
    <w:abstractNumId w:val="5"/>
  </w:num>
  <w:num w:numId="4" w16cid:durableId="1557155692">
    <w:abstractNumId w:val="5"/>
  </w:num>
  <w:num w:numId="5" w16cid:durableId="1224027568">
    <w:abstractNumId w:val="5"/>
  </w:num>
  <w:num w:numId="6" w16cid:durableId="508446247">
    <w:abstractNumId w:val="5"/>
  </w:num>
  <w:num w:numId="7" w16cid:durableId="1003703877">
    <w:abstractNumId w:val="5"/>
  </w:num>
  <w:num w:numId="8" w16cid:durableId="2085951910">
    <w:abstractNumId w:val="5"/>
  </w:num>
  <w:num w:numId="9" w16cid:durableId="1870340679">
    <w:abstractNumId w:val="5"/>
  </w:num>
  <w:num w:numId="10" w16cid:durableId="478960282">
    <w:abstractNumId w:val="6"/>
  </w:num>
  <w:num w:numId="11" w16cid:durableId="530608102">
    <w:abstractNumId w:val="7"/>
  </w:num>
  <w:num w:numId="12" w16cid:durableId="627123352">
    <w:abstractNumId w:val="2"/>
  </w:num>
  <w:num w:numId="13" w16cid:durableId="528566353">
    <w:abstractNumId w:val="4"/>
  </w:num>
  <w:num w:numId="14" w16cid:durableId="162817262">
    <w:abstractNumId w:val="1"/>
  </w:num>
  <w:num w:numId="15" w16cid:durableId="1518886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3E"/>
    <w:rsid w:val="002903A4"/>
    <w:rsid w:val="00323891"/>
    <w:rsid w:val="00447799"/>
    <w:rsid w:val="0055661B"/>
    <w:rsid w:val="00557E30"/>
    <w:rsid w:val="00591092"/>
    <w:rsid w:val="005F6A67"/>
    <w:rsid w:val="006C72CA"/>
    <w:rsid w:val="00923CD1"/>
    <w:rsid w:val="0092609F"/>
    <w:rsid w:val="0096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B2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3E"/>
    <w:rPr>
      <w:rFonts w:ascii="Segoe UI" w:eastAsiaTheme="minorEastAsia" w:hAnsi="Segoe UI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A6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ind w:left="540" w:hanging="540"/>
      <w:outlineLvl w:val="0"/>
    </w:pPr>
    <w:rPr>
      <w:rFonts w:ascii="Raleway SemiBold" w:eastAsiaTheme="majorEastAsia" w:hAnsi="Raleway SemiBold" w:cs="Segoe UI"/>
      <w:b/>
      <w:bCs/>
      <w:color w:val="104E8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799"/>
    <w:pPr>
      <w:keepNext/>
      <w:keepLines/>
      <w:numPr>
        <w:ilvl w:val="1"/>
        <w:numId w:val="2"/>
      </w:numPr>
      <w:spacing w:before="360"/>
      <w:outlineLvl w:val="1"/>
    </w:pPr>
    <w:rPr>
      <w:rFonts w:ascii="Raleway SemiBold" w:eastAsiaTheme="majorEastAsia" w:hAnsi="Raleway SemiBold" w:cs="Segoe UI"/>
      <w:bCs/>
      <w:color w:val="104E8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23E"/>
    <w:pPr>
      <w:spacing w:before="240" w:line="240" w:lineRule="auto"/>
      <w:contextualSpacing/>
      <w:jc w:val="both"/>
      <w:outlineLvl w:val="2"/>
    </w:pPr>
    <w:rPr>
      <w:rFonts w:ascii="Raleway SemiBold" w:hAnsi="Raleway SemiBold" w:cs="Segoe UI"/>
      <w:bCs/>
      <w:i/>
      <w:iCs/>
      <w:color w:val="104E8B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623E"/>
    <w:pPr>
      <w:outlineLvl w:val="3"/>
    </w:pPr>
    <w:rPr>
      <w:rFonts w:ascii="Raleway SemiBold" w:hAnsi="Raleway SemiBold"/>
      <w:bCs/>
      <w:iCs/>
      <w:color w:val="104E8B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623E"/>
    <w:pPr>
      <w:keepNext/>
      <w:keepLines/>
      <w:spacing w:before="200" w:after="0"/>
      <w:outlineLvl w:val="4"/>
    </w:pPr>
    <w:rPr>
      <w:rFonts w:ascii="Raleway SemiBold" w:eastAsiaTheme="majorEastAsia" w:hAnsi="Raleway SemiBold" w:cstheme="majorBidi"/>
      <w:color w:val="104E8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3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3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3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96623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96623E"/>
    <w:pPr>
      <w:pBdr>
        <w:top w:val="single" w:sz="6" w:space="4" w:color="D9D9D9" w:themeColor="background1" w:themeShade="D9"/>
        <w:left w:val="single" w:sz="6" w:space="4" w:color="D9D9D9" w:themeColor="background1" w:themeShade="D9"/>
        <w:bottom w:val="single" w:sz="6" w:space="4" w:color="D9D9D9" w:themeColor="background1" w:themeShade="D9"/>
        <w:right w:val="single" w:sz="6" w:space="4" w:color="D9D9D9" w:themeColor="background1" w:themeShade="D9"/>
      </w:pBdr>
      <w:shd w:val="clear" w:color="auto" w:fill="2F5496" w:themeFill="accent1" w:themeFillShade="BF"/>
      <w:spacing w:after="0"/>
      <w:ind w:left="144" w:right="144"/>
    </w:pPr>
    <w:rPr>
      <w:rFonts w:ascii="Consolas" w:hAnsi="Consolas"/>
      <w:noProof/>
      <w:color w:val="FFFFFF" w:themeColor="background1"/>
      <w:sz w:val="18"/>
    </w:rPr>
  </w:style>
  <w:style w:type="character" w:customStyle="1" w:styleId="CodeChar">
    <w:name w:val="Code Char"/>
    <w:basedOn w:val="DefaultParagraphFont"/>
    <w:link w:val="Code"/>
    <w:rsid w:val="0096623E"/>
    <w:rPr>
      <w:rFonts w:ascii="Consolas" w:eastAsiaTheme="minorEastAsia" w:hAnsi="Consolas"/>
      <w:noProof/>
      <w:color w:val="FFFFFF" w:themeColor="background1"/>
      <w:kern w:val="0"/>
      <w:sz w:val="18"/>
      <w:shd w:val="clear" w:color="auto" w:fill="2F5496" w:themeFill="accent1" w:themeFillShade="BF"/>
      <w:lang w:eastAsia="ja-JP"/>
      <w14:ligatures w14:val="none"/>
    </w:rPr>
  </w:style>
  <w:style w:type="paragraph" w:customStyle="1" w:styleId="DesignDecision">
    <w:name w:val="Design Decision"/>
    <w:basedOn w:val="Normal"/>
    <w:link w:val="DesignDecisionChar"/>
    <w:qFormat/>
    <w:rsid w:val="0096623E"/>
    <w:pPr>
      <w:keepNext/>
      <w:keepLines/>
      <w:shd w:val="clear" w:color="auto" w:fill="D9E2F3" w:themeFill="accent1" w:themeFillTint="33"/>
      <w:spacing w:after="120"/>
      <w:contextualSpacing/>
    </w:pPr>
    <w:rPr>
      <w:rFonts w:ascii="Segoe UI Emoji" w:hAnsi="Segoe UI Emoji" w:cs="Segoe UI Emoji"/>
    </w:rPr>
  </w:style>
  <w:style w:type="character" w:customStyle="1" w:styleId="DesignDecisionChar">
    <w:name w:val="Design Decision Char"/>
    <w:basedOn w:val="DefaultParagraphFont"/>
    <w:link w:val="DesignDecision"/>
    <w:rsid w:val="0096623E"/>
    <w:rPr>
      <w:rFonts w:ascii="Segoe UI Emoji" w:eastAsiaTheme="minorEastAsia" w:hAnsi="Segoe UI Emoji" w:cs="Segoe UI Emoji"/>
      <w:kern w:val="0"/>
      <w:shd w:val="clear" w:color="auto" w:fill="D9E2F3" w:themeFill="accent1" w:themeFillTint="33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66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23E"/>
    <w:rPr>
      <w:rFonts w:ascii="Segoe UI" w:eastAsiaTheme="minorEastAsia" w:hAnsi="Segoe UI"/>
      <w:kern w:val="0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F6A67"/>
    <w:rPr>
      <w:rFonts w:ascii="Raleway SemiBold" w:eastAsiaTheme="majorEastAsia" w:hAnsi="Raleway SemiBold" w:cs="Segoe UI"/>
      <w:b/>
      <w:bCs/>
      <w:color w:val="104E8B"/>
      <w:kern w:val="0"/>
      <w:sz w:val="36"/>
      <w:szCs w:val="36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7799"/>
    <w:rPr>
      <w:rFonts w:ascii="Raleway SemiBold" w:eastAsiaTheme="majorEastAsia" w:hAnsi="Raleway SemiBold" w:cs="Segoe UI"/>
      <w:bCs/>
      <w:color w:val="104E8B"/>
      <w:kern w:val="0"/>
      <w:sz w:val="32"/>
      <w:szCs w:val="32"/>
      <w:lang w:eastAsia="ja-JP"/>
      <w14:ligatures w14:val="none"/>
    </w:rPr>
  </w:style>
  <w:style w:type="paragraph" w:customStyle="1" w:styleId="Heading2NoNumber">
    <w:name w:val="Heading 2 No Number"/>
    <w:basedOn w:val="Heading2"/>
    <w:next w:val="Normal"/>
    <w:link w:val="Heading2NoNumberChar"/>
    <w:qFormat/>
    <w:rsid w:val="0096623E"/>
    <w:pPr>
      <w:numPr>
        <w:ilvl w:val="0"/>
        <w:numId w:val="0"/>
      </w:numPr>
    </w:pPr>
  </w:style>
  <w:style w:type="character" w:customStyle="1" w:styleId="Heading2NoNumberChar">
    <w:name w:val="Heading 2 No Number Char"/>
    <w:basedOn w:val="Heading2Char"/>
    <w:link w:val="Heading2NoNumber"/>
    <w:rsid w:val="0096623E"/>
    <w:rPr>
      <w:rFonts w:ascii="Raleway SemiBold" w:eastAsiaTheme="majorEastAsia" w:hAnsi="Raleway SemiBold" w:cs="Segoe UI"/>
      <w:bCs/>
      <w:color w:val="104E8B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623E"/>
    <w:rPr>
      <w:rFonts w:ascii="Raleway SemiBold" w:eastAsiaTheme="minorEastAsia" w:hAnsi="Raleway SemiBold" w:cs="Segoe UI"/>
      <w:bCs/>
      <w:i/>
      <w:iCs/>
      <w:color w:val="104E8B"/>
      <w:kern w:val="0"/>
      <w:sz w:val="28"/>
      <w:szCs w:val="2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6623E"/>
    <w:rPr>
      <w:rFonts w:ascii="Raleway SemiBold" w:eastAsiaTheme="minorEastAsia" w:hAnsi="Raleway SemiBold"/>
      <w:bCs/>
      <w:iCs/>
      <w:color w:val="104E8B"/>
      <w:kern w:val="0"/>
      <w:sz w:val="28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6623E"/>
    <w:rPr>
      <w:rFonts w:ascii="Raleway SemiBold" w:eastAsiaTheme="majorEastAsia" w:hAnsi="Raleway SemiBold" w:cstheme="majorBidi"/>
      <w:color w:val="104E8B"/>
      <w:kern w:val="0"/>
      <w:sz w:val="24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3E"/>
    <w:rPr>
      <w:rFonts w:asciiTheme="majorHAnsi" w:eastAsiaTheme="majorEastAsia" w:hAnsiTheme="majorHAnsi" w:cstheme="majorBidi"/>
      <w:i/>
      <w:iCs/>
      <w:color w:val="323E4F" w:themeColor="text2" w:themeShade="BF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3E"/>
    <w:rPr>
      <w:rFonts w:asciiTheme="majorHAnsi" w:eastAsiaTheme="majorEastAsia" w:hAnsiTheme="majorHAnsi" w:cstheme="majorBidi"/>
      <w:i/>
      <w:iCs/>
      <w:color w:val="404040" w:themeColor="text1" w:themeTint="BF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3E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3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customStyle="1" w:styleId="Limitation">
    <w:name w:val="Limitation"/>
    <w:basedOn w:val="Normal"/>
    <w:link w:val="LimitationChar"/>
    <w:qFormat/>
    <w:rsid w:val="0096623E"/>
    <w:pPr>
      <w:shd w:val="clear" w:color="auto" w:fill="F7CAAC" w:themeFill="accent2" w:themeFillTint="66"/>
    </w:pPr>
  </w:style>
  <w:style w:type="character" w:customStyle="1" w:styleId="LimitationChar">
    <w:name w:val="Limitation Char"/>
    <w:basedOn w:val="DefaultParagraphFont"/>
    <w:link w:val="Limitation"/>
    <w:rsid w:val="0096623E"/>
    <w:rPr>
      <w:rFonts w:ascii="Segoe UI" w:eastAsiaTheme="minorEastAsia" w:hAnsi="Segoe UI"/>
      <w:kern w:val="0"/>
      <w:shd w:val="clear" w:color="auto" w:fill="F7CAAC" w:themeFill="accent2" w:themeFillTint="66"/>
      <w:lang w:eastAsia="ja-JP"/>
      <w14:ligatures w14:val="none"/>
    </w:rPr>
  </w:style>
  <w:style w:type="paragraph" w:customStyle="1" w:styleId="NoNumberH1">
    <w:name w:val="No Number H1"/>
    <w:basedOn w:val="Heading1"/>
    <w:next w:val="Normal"/>
    <w:link w:val="NoNumberH1Char"/>
    <w:autoRedefine/>
    <w:qFormat/>
    <w:rsid w:val="0096623E"/>
    <w:pPr>
      <w:numPr>
        <w:numId w:val="0"/>
      </w:numPr>
    </w:pPr>
  </w:style>
  <w:style w:type="character" w:customStyle="1" w:styleId="NoNumberH1Char">
    <w:name w:val="No Number H1 Char"/>
    <w:basedOn w:val="Heading1Char"/>
    <w:link w:val="NoNumberH1"/>
    <w:rsid w:val="0096623E"/>
    <w:rPr>
      <w:rFonts w:ascii="Raleway SemiBold" w:eastAsiaTheme="majorEastAsia" w:hAnsi="Raleway SemiBold" w:cs="Segoe UI"/>
      <w:b/>
      <w:bCs/>
      <w:color w:val="104E8B"/>
      <w:kern w:val="0"/>
      <w:sz w:val="36"/>
      <w:szCs w:val="36"/>
      <w:lang w:eastAsia="ja-JP"/>
      <w14:ligatures w14:val="none"/>
    </w:rPr>
  </w:style>
  <w:style w:type="table" w:customStyle="1" w:styleId="TableCoretek">
    <w:name w:val="Table (Coretek)"/>
    <w:basedOn w:val="TableNormal"/>
    <w:uiPriority w:val="99"/>
    <w:rsid w:val="0096623E"/>
    <w:pPr>
      <w:spacing w:after="0" w:line="240" w:lineRule="auto"/>
    </w:pPr>
    <w:rPr>
      <w:rFonts w:ascii="Calibri" w:hAnsi="Calibri"/>
      <w:kern w:val="0"/>
      <w:sz w:val="20"/>
      <w14:ligatures w14:val="none"/>
    </w:rPr>
    <w:tblPr/>
    <w:trPr>
      <w:tblHeader/>
    </w:trPr>
  </w:style>
  <w:style w:type="paragraph" w:customStyle="1" w:styleId="TableContents">
    <w:name w:val="Table Contents"/>
    <w:basedOn w:val="Normal"/>
    <w:link w:val="TableContentsChar"/>
    <w:autoRedefine/>
    <w:qFormat/>
    <w:rsid w:val="0096623E"/>
    <w:pPr>
      <w:spacing w:before="60" w:after="60" w:line="240" w:lineRule="auto"/>
    </w:pPr>
    <w:rPr>
      <w:rFonts w:ascii="Raleway" w:hAnsi="Raleway" w:cstheme="minorHAnsi"/>
      <w:sz w:val="20"/>
      <w:szCs w:val="20"/>
    </w:rPr>
  </w:style>
  <w:style w:type="character" w:customStyle="1" w:styleId="TableContentsChar">
    <w:name w:val="Table Contents Char"/>
    <w:basedOn w:val="DefaultParagraphFont"/>
    <w:link w:val="TableContents"/>
    <w:rsid w:val="0096623E"/>
    <w:rPr>
      <w:rFonts w:ascii="Raleway" w:eastAsiaTheme="minorEastAsia" w:hAnsi="Raleway" w:cstheme="minorHAnsi"/>
      <w:kern w:val="0"/>
      <w:sz w:val="20"/>
      <w:szCs w:val="2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2609F"/>
    <w:pPr>
      <w:spacing w:before="120" w:after="0" w:line="240" w:lineRule="auto"/>
      <w:jc w:val="center"/>
    </w:pPr>
    <w:rPr>
      <w:rFonts w:ascii="Raleway" w:hAnsi="Raleway"/>
      <w:b/>
      <w:bCs/>
      <w:color w:val="FFFFFF" w:themeColor="background1"/>
      <w:spacing w:val="10"/>
      <w:sz w:val="5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2609F"/>
    <w:rPr>
      <w:rFonts w:ascii="Raleway" w:eastAsiaTheme="minorEastAsia" w:hAnsi="Raleway"/>
      <w:b/>
      <w:bCs/>
      <w:color w:val="FFFFFF" w:themeColor="background1"/>
      <w:spacing w:val="10"/>
      <w:kern w:val="0"/>
      <w:sz w:val="52"/>
      <w:szCs w:val="32"/>
      <w:lang w:eastAsia="ja-JP"/>
      <w14:ligatures w14:val="none"/>
    </w:rPr>
  </w:style>
  <w:style w:type="paragraph" w:styleId="Subtitle">
    <w:name w:val="Subtitle"/>
    <w:basedOn w:val="Title"/>
    <w:next w:val="Normal"/>
    <w:link w:val="SubtitleChar"/>
    <w:uiPriority w:val="11"/>
    <w:qFormat/>
    <w:rsid w:val="0092609F"/>
    <w:rPr>
      <w:color w:val="8EAADB" w:themeColor="accent1" w:themeTint="99"/>
    </w:rPr>
  </w:style>
  <w:style w:type="character" w:customStyle="1" w:styleId="SubtitleChar">
    <w:name w:val="Subtitle Char"/>
    <w:basedOn w:val="DefaultParagraphFont"/>
    <w:link w:val="Subtitle"/>
    <w:uiPriority w:val="11"/>
    <w:rsid w:val="0092609F"/>
    <w:rPr>
      <w:rFonts w:ascii="Raleway" w:eastAsiaTheme="minorEastAsia" w:hAnsi="Raleway"/>
      <w:b/>
      <w:bCs/>
      <w:color w:val="8EAADB" w:themeColor="accent1" w:themeTint="99"/>
      <w:spacing w:val="10"/>
      <w:kern w:val="0"/>
      <w:sz w:val="52"/>
      <w:szCs w:val="32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623E"/>
    <w:pPr>
      <w:tabs>
        <w:tab w:val="left" w:pos="270"/>
        <w:tab w:val="right" w:leader="dot" w:pos="9350"/>
      </w:tabs>
      <w:spacing w:after="100"/>
    </w:pPr>
    <w:rPr>
      <w:rFonts w:ascii="Century Gothic" w:hAnsi="Century Gothic"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6623E"/>
    <w:pPr>
      <w:tabs>
        <w:tab w:val="left" w:pos="720"/>
        <w:tab w:val="right" w:leader="dot" w:pos="9350"/>
      </w:tabs>
      <w:spacing w:after="100"/>
      <w:ind w:left="270"/>
    </w:pPr>
    <w:rPr>
      <w:rFonts w:ascii="Century Gothic" w:hAnsi="Century Gothic"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6623E"/>
    <w:pPr>
      <w:tabs>
        <w:tab w:val="left" w:pos="1080"/>
        <w:tab w:val="right" w:leader="dot" w:pos="9350"/>
      </w:tabs>
      <w:spacing w:after="100"/>
      <w:ind w:left="440"/>
    </w:pPr>
    <w:rPr>
      <w:rFonts w:ascii="Century Gothic" w:hAnsi="Century Gothic"/>
      <w:noProof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623E"/>
    <w:pPr>
      <w:spacing w:before="60" w:after="100" w:line="240" w:lineRule="auto"/>
      <w:ind w:left="660"/>
    </w:pPr>
    <w:rPr>
      <w:rFonts w:ascii="Segoe UI Light" w:hAnsi="Segoe UI Light" w:cs="Segoe UI Light"/>
      <w:bCs/>
      <w:sz w:val="20"/>
      <w:szCs w:val="20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96623E"/>
    <w:pPr>
      <w:spacing w:before="60" w:after="100" w:line="240" w:lineRule="auto"/>
      <w:ind w:left="880"/>
    </w:pPr>
    <w:rPr>
      <w:rFonts w:ascii="Segoe UI Light" w:hAnsi="Segoe UI Light" w:cs="Segoe UI Light"/>
      <w:bCs/>
      <w:sz w:val="20"/>
      <w:szCs w:val="20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96623E"/>
    <w:pPr>
      <w:spacing w:before="60" w:after="100" w:line="240" w:lineRule="auto"/>
      <w:ind w:left="1100"/>
    </w:pPr>
    <w:rPr>
      <w:rFonts w:ascii="Segoe UI Light" w:hAnsi="Segoe UI Light" w:cs="Segoe UI Light"/>
      <w:bCs/>
      <w:sz w:val="20"/>
      <w:szCs w:val="20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96623E"/>
    <w:pPr>
      <w:spacing w:before="60" w:after="100" w:line="240" w:lineRule="auto"/>
      <w:ind w:left="1320"/>
    </w:pPr>
    <w:rPr>
      <w:rFonts w:ascii="Segoe UI Light" w:hAnsi="Segoe UI Light" w:cs="Segoe UI Light"/>
      <w:bCs/>
      <w:sz w:val="20"/>
      <w:szCs w:val="20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96623E"/>
    <w:pPr>
      <w:spacing w:before="60" w:after="100" w:line="240" w:lineRule="auto"/>
      <w:ind w:left="1540"/>
    </w:pPr>
    <w:rPr>
      <w:rFonts w:ascii="Segoe UI Light" w:hAnsi="Segoe UI Light" w:cs="Segoe UI Light"/>
      <w:bCs/>
      <w:sz w:val="20"/>
      <w:szCs w:val="20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96623E"/>
    <w:pPr>
      <w:spacing w:before="60" w:after="100" w:line="240" w:lineRule="auto"/>
      <w:ind w:left="1760"/>
    </w:pPr>
    <w:rPr>
      <w:rFonts w:ascii="Segoe UI Light" w:hAnsi="Segoe UI Light" w:cs="Segoe UI Light"/>
      <w:bCs/>
      <w:sz w:val="20"/>
      <w:szCs w:val="20"/>
      <w:lang w:eastAsia="en-US"/>
    </w:rPr>
  </w:style>
  <w:style w:type="paragraph" w:styleId="TOCHeading">
    <w:name w:val="TOC Heading"/>
    <w:aliases w:val="Sidebar Heading"/>
    <w:basedOn w:val="Heading1"/>
    <w:next w:val="Normal"/>
    <w:uiPriority w:val="39"/>
    <w:unhideWhenUsed/>
    <w:qFormat/>
    <w:rsid w:val="0096623E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92609F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926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2609F"/>
    <w:rPr>
      <w:rFonts w:ascii="Segoe UI" w:eastAsiaTheme="minorEastAsia" w:hAnsi="Segoe UI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92609F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2609F"/>
    <w:rPr>
      <w:color w:val="808080"/>
    </w:rPr>
  </w:style>
  <w:style w:type="paragraph" w:customStyle="1" w:styleId="FooterSmall">
    <w:name w:val="Footer Small"/>
    <w:basedOn w:val="Footer"/>
    <w:rsid w:val="0092609F"/>
    <w:pPr>
      <w:tabs>
        <w:tab w:val="clear" w:pos="4680"/>
        <w:tab w:val="clear" w:pos="9360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</w:rPr>
  </w:style>
  <w:style w:type="table" w:customStyle="1" w:styleId="TableGridLight1">
    <w:name w:val="Table Grid Light1"/>
    <w:basedOn w:val="TableNormal"/>
    <w:uiPriority w:val="40"/>
    <w:rsid w:val="0092609F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92609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2609F"/>
    <w:rPr>
      <w:rFonts w:ascii="Segoe UI" w:eastAsiaTheme="minorEastAsia" w:hAnsi="Segoe UI"/>
      <w:kern w:val="0"/>
      <w:lang w:eastAsia="ja-JP"/>
      <w14:ligatures w14:val="none"/>
    </w:rPr>
  </w:style>
  <w:style w:type="table" w:styleId="ListTable3-Accent1">
    <w:name w:val="List Table 3 Accent 1"/>
    <w:aliases w:val="[Coretek] List Table"/>
    <w:basedOn w:val="TableNormal"/>
    <w:uiPriority w:val="48"/>
    <w:rsid w:val="0092609F"/>
    <w:pPr>
      <w:spacing w:after="0" w:line="240" w:lineRule="auto"/>
    </w:pPr>
    <w:rPr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pPr>
        <w:jc w:val="center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595959" w:themeFill="text1" w:themeFillTint="A6"/>
      </w:tcPr>
    </w:tblStylePr>
    <w:tblStylePr w:type="lastRow">
      <w:rPr>
        <w:rFonts w:asciiTheme="minorHAnsi" w:hAnsiTheme="minorHAnsi"/>
        <w:b w:val="0"/>
        <w:bCs/>
        <w:sz w:val="20"/>
      </w:rPr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FFFFFF" w:themeFill="background1"/>
      </w:tcPr>
    </w:tblStylePr>
    <w:tblStylePr w:type="firstCol">
      <w:rPr>
        <w:rFonts w:asciiTheme="minorHAnsi" w:hAnsiTheme="minorHAnsi"/>
        <w:b w:val="0"/>
        <w:bCs/>
        <w:sz w:val="20"/>
      </w:rPr>
      <w:tblPr/>
      <w:tcPr>
        <w:shd w:val="clear" w:color="auto" w:fill="F2F2F2" w:themeFill="background1" w:themeFillShade="F2"/>
      </w:tcPr>
    </w:tblStylePr>
    <w:tblStylePr w:type="lastCol">
      <w:rPr>
        <w:rFonts w:asciiTheme="minorHAnsi" w:hAnsiTheme="minorHAnsi"/>
        <w:b w:val="0"/>
        <w:bCs/>
        <w:sz w:val="20"/>
      </w:rPr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band2Vert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band1Horz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band2Horz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ne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nw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se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sw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F2F2F2" w:themeFill="background1" w:themeFillShade="F2"/>
      </w:tcPr>
    </w:tblStylePr>
  </w:style>
  <w:style w:type="paragraph" w:customStyle="1" w:styleId="Note">
    <w:name w:val="Note"/>
    <w:basedOn w:val="Normal"/>
    <w:link w:val="NoteChar"/>
    <w:qFormat/>
    <w:rsid w:val="0092609F"/>
    <w:pPr>
      <w:shd w:val="clear" w:color="auto" w:fill="FFE599" w:themeFill="accent4" w:themeFillTint="66"/>
      <w:spacing w:after="120"/>
    </w:pPr>
    <w:rPr>
      <w:rFonts w:ascii="Segoe UI Emoji" w:hAnsi="Segoe UI Emoji" w:cs="Segoe UI Emoji"/>
    </w:rPr>
  </w:style>
  <w:style w:type="character" w:customStyle="1" w:styleId="NoteChar">
    <w:name w:val="Note Char"/>
    <w:basedOn w:val="DefaultParagraphFont"/>
    <w:link w:val="Note"/>
    <w:rsid w:val="0092609F"/>
    <w:rPr>
      <w:rFonts w:ascii="Segoe UI Emoji" w:eastAsiaTheme="minorEastAsia" w:hAnsi="Segoe UI Emoji" w:cs="Segoe UI Emoji"/>
      <w:kern w:val="0"/>
      <w:shd w:val="clear" w:color="auto" w:fill="FFE599" w:themeFill="accent4" w:themeFillTint="66"/>
      <w:lang w:eastAsia="ja-JP"/>
      <w14:ligatures w14:val="none"/>
    </w:rPr>
  </w:style>
  <w:style w:type="table" w:styleId="ListTable3-Accent3">
    <w:name w:val="List Table 3 Accent 3"/>
    <w:basedOn w:val="TableNormal"/>
    <w:uiPriority w:val="48"/>
    <w:rsid w:val="0092609F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footer" Target="footer6.xml"/><Relationship Id="rId39" Type="http://schemas.openxmlformats.org/officeDocument/2006/relationships/image" Target="media/image11.png"/><Relationship Id="rId21" Type="http://schemas.openxmlformats.org/officeDocument/2006/relationships/header" Target="header4.xml"/><Relationship Id="rId34" Type="http://schemas.openxmlformats.org/officeDocument/2006/relationships/footer" Target="footer9.xml"/><Relationship Id="rId42" Type="http://schemas.openxmlformats.org/officeDocument/2006/relationships/image" Target="media/image14.svg"/><Relationship Id="rId47" Type="http://schemas.openxmlformats.org/officeDocument/2006/relationships/hyperlink" Target="https://pages.store.office.com/addinsinstallpage.aspx?assetid=WA200000011&amp;rs=en-US&amp;correlationId=d4ce197a-0376-36f7-d327-1f60b088042c" TargetMode="External"/><Relationship Id="rId50" Type="http://schemas.openxmlformats.org/officeDocument/2006/relationships/header" Target="header13.xml"/><Relationship Id="rId55" Type="http://schemas.openxmlformats.org/officeDocument/2006/relationships/header" Target="header1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7.xml"/><Relationship Id="rId11" Type="http://schemas.openxmlformats.org/officeDocument/2006/relationships/image" Target="media/image4.png"/><Relationship Id="rId24" Type="http://schemas.openxmlformats.org/officeDocument/2006/relationships/footer" Target="footer5.xml"/><Relationship Id="rId32" Type="http://schemas.openxmlformats.org/officeDocument/2006/relationships/header" Target="header11.xml"/><Relationship Id="rId37" Type="http://schemas.openxmlformats.org/officeDocument/2006/relationships/image" Target="media/image9.png"/><Relationship Id="rId40" Type="http://schemas.openxmlformats.org/officeDocument/2006/relationships/image" Target="media/image12.svg"/><Relationship Id="rId45" Type="http://schemas.openxmlformats.org/officeDocument/2006/relationships/image" Target="media/image17.png"/><Relationship Id="rId53" Type="http://schemas.openxmlformats.org/officeDocument/2006/relationships/header" Target="header15.xml"/><Relationship Id="rId58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header" Target="header9.xml"/><Relationship Id="rId35" Type="http://schemas.openxmlformats.org/officeDocument/2006/relationships/header" Target="header12.xml"/><Relationship Id="rId43" Type="http://schemas.openxmlformats.org/officeDocument/2006/relationships/image" Target="media/image15.png"/><Relationship Id="rId48" Type="http://schemas.openxmlformats.org/officeDocument/2006/relationships/image" Target="media/image19.png"/><Relationship Id="rId56" Type="http://schemas.openxmlformats.org/officeDocument/2006/relationships/header" Target="header18.xml"/><Relationship Id="rId8" Type="http://schemas.openxmlformats.org/officeDocument/2006/relationships/image" Target="media/image1.png"/><Relationship Id="rId51" Type="http://schemas.openxmlformats.org/officeDocument/2006/relationships/header" Target="header14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6.xml"/><Relationship Id="rId33" Type="http://schemas.openxmlformats.org/officeDocument/2006/relationships/footer" Target="footer8.xml"/><Relationship Id="rId38" Type="http://schemas.openxmlformats.org/officeDocument/2006/relationships/image" Target="media/image10.png"/><Relationship Id="rId46" Type="http://schemas.openxmlformats.org/officeDocument/2006/relationships/image" Target="media/image18.svg"/><Relationship Id="rId59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13.png"/><Relationship Id="rId54" Type="http://schemas.openxmlformats.org/officeDocument/2006/relationships/header" Target="header1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28" Type="http://schemas.openxmlformats.org/officeDocument/2006/relationships/header" Target="header8.xml"/><Relationship Id="rId36" Type="http://schemas.openxmlformats.org/officeDocument/2006/relationships/footer" Target="footer10.xml"/><Relationship Id="rId49" Type="http://schemas.openxmlformats.org/officeDocument/2006/relationships/image" Target="media/image20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header" Target="header10.xml"/><Relationship Id="rId44" Type="http://schemas.openxmlformats.org/officeDocument/2006/relationships/image" Target="media/image16.svg"/><Relationship Id="rId52" Type="http://schemas.openxmlformats.org/officeDocument/2006/relationships/footer" Target="footer11.xm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media/image25.png"/><Relationship Id="rId13" Type="http://schemas.openxmlformats.org/officeDocument/2006/relationships/image" Target="../media/image30.svg"/><Relationship Id="rId3" Type="http://schemas.openxmlformats.org/officeDocument/2006/relationships/settings" Target="settings.xml"/><Relationship Id="rId7" Type="http://schemas.openxmlformats.org/officeDocument/2006/relationships/image" Target="../media/image24.png"/><Relationship Id="rId12" Type="http://schemas.openxmlformats.org/officeDocument/2006/relationships/image" Target="../media/image2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../media/image23.png"/><Relationship Id="rId11" Type="http://schemas.openxmlformats.org/officeDocument/2006/relationships/image" Target="../media/image28.svg"/><Relationship Id="rId5" Type="http://schemas.openxmlformats.org/officeDocument/2006/relationships/image" Target="../media/image22.png"/><Relationship Id="rId10" Type="http://schemas.openxmlformats.org/officeDocument/2006/relationships/image" Target="../media/image27.png"/><Relationship Id="rId4" Type="http://schemas.openxmlformats.org/officeDocument/2006/relationships/webSettings" Target="webSettings.xml"/><Relationship Id="rId9" Type="http://schemas.openxmlformats.org/officeDocument/2006/relationships/image" Target="../media/image26.svg"/><Relationship Id="rId1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54FC9B5B6547CE958306455EAA5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5E42E-C292-4AF5-9B26-9E39B4F17163}"/>
      </w:docPartPr>
      <w:docPartBody>
        <w:p w:rsidR="00000000" w:rsidRDefault="001917CD" w:rsidP="001917CD">
          <w:pPr>
            <w:pStyle w:val="E754FC9B5B6547CE958306455EAA58B3"/>
          </w:pPr>
          <w:r w:rsidRPr="00F21495">
            <w:rPr>
              <w:rStyle w:val="PlaceholderText"/>
            </w:rPr>
            <w:t>[Publish Date]</w:t>
          </w:r>
        </w:p>
      </w:docPartBody>
    </w:docPart>
    <w:docPart>
      <w:docPartPr>
        <w:name w:val="5EEBA12E5DD246D5975AD1DD4CC6A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AEDB8-5214-440F-ACEC-0DA52DE00BDF}"/>
      </w:docPartPr>
      <w:docPartBody>
        <w:p w:rsidR="00000000" w:rsidRDefault="001917CD" w:rsidP="001917CD">
          <w:pPr>
            <w:pStyle w:val="5EEBA12E5DD246D5975AD1DD4CC6A754"/>
          </w:pPr>
          <w:r w:rsidRPr="00D02A05">
            <w:rPr>
              <w:rStyle w:val="PlaceholderText"/>
            </w:rPr>
            <w:t>[Company]</w:t>
          </w:r>
        </w:p>
      </w:docPartBody>
    </w:docPart>
    <w:docPart>
      <w:docPartPr>
        <w:name w:val="5F9FA0458FB1405AB538FD6E3E569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4EE29-CDDA-48A1-9610-A49FB1F91359}"/>
      </w:docPartPr>
      <w:docPartBody>
        <w:p w:rsidR="00000000" w:rsidRDefault="001917CD" w:rsidP="001917CD">
          <w:pPr>
            <w:pStyle w:val="5F9FA0458FB1405AB538FD6E3E5692C7"/>
          </w:pPr>
          <w:r w:rsidRPr="00EF6A63">
            <w:rPr>
              <w:rStyle w:val="PlaceholderText"/>
            </w:rPr>
            <w:t>[Title]</w:t>
          </w:r>
        </w:p>
      </w:docPartBody>
    </w:docPart>
    <w:docPart>
      <w:docPartPr>
        <w:name w:val="E6E77EAE776E4522AFF682E87E3E0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ACD99-26A2-42C2-AD75-5237BDCA6FF8}"/>
      </w:docPartPr>
      <w:docPartBody>
        <w:p w:rsidR="00000000" w:rsidRDefault="001917CD" w:rsidP="001917CD">
          <w:pPr>
            <w:pStyle w:val="E6E77EAE776E4522AFF682E87E3E08E5"/>
          </w:pPr>
          <w:r w:rsidRPr="00F21495">
            <w:rPr>
              <w:rStyle w:val="PlaceholderText"/>
            </w:rPr>
            <w:t>[Publish Date]</w:t>
          </w:r>
        </w:p>
      </w:docPartBody>
    </w:docPart>
    <w:docPart>
      <w:docPartPr>
        <w:name w:val="7232D09F760142D29CDB068828E87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6CBAF-2571-480B-AF52-B16E62CE9F1F}"/>
      </w:docPartPr>
      <w:docPartBody>
        <w:p w:rsidR="00000000" w:rsidRDefault="001917CD" w:rsidP="001917CD">
          <w:pPr>
            <w:pStyle w:val="7232D09F760142D29CDB068828E87A89"/>
          </w:pPr>
          <w:r w:rsidRPr="00F21495">
            <w:rPr>
              <w:rStyle w:val="PlaceholderText"/>
            </w:rPr>
            <w:t>[Publish Date]</w:t>
          </w:r>
        </w:p>
      </w:docPartBody>
    </w:docPart>
    <w:docPart>
      <w:docPartPr>
        <w:name w:val="91AAAF6D75F14A9DB142E37741E8E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EA00E-2D5E-4C0C-8360-1B1F0A698D7C}"/>
      </w:docPartPr>
      <w:docPartBody>
        <w:p w:rsidR="00000000" w:rsidRDefault="001917CD" w:rsidP="001917CD">
          <w:pPr>
            <w:pStyle w:val="91AAAF6D75F14A9DB142E37741E8E01B"/>
          </w:pPr>
          <w:r w:rsidRPr="00F21495">
            <w:rPr>
              <w:rStyle w:val="PlaceholderText"/>
            </w:rPr>
            <w:t>[Publish Date]</w:t>
          </w:r>
        </w:p>
      </w:docPartBody>
    </w:docPart>
    <w:docPart>
      <w:docPartPr>
        <w:name w:val=".TablePortrait"/>
        <w:style w:val="Body Text"/>
        <w:category>
          <w:name w:val="Custom"/>
          <w:gallery w:val="docParts"/>
        </w:category>
        <w:behaviors>
          <w:behavior w:val="p"/>
        </w:behaviors>
        <w:guid w:val="{39B7E9B0-1976-4ECE-8FE9-68DE9F9ED934}"/>
      </w:docPartPr>
      <w:docPartBody>
        <w:tbl>
          <w:tblPr>
            <w:tblStyle w:val="ListTable3-Accent1"/>
            <w:tblW w:w="9595" w:type="dxa"/>
            <w:tblLook w:val="04A0" w:firstRow="1" w:lastRow="0" w:firstColumn="1" w:lastColumn="0" w:noHBand="0" w:noVBand="1"/>
          </w:tblPr>
          <w:tblGrid>
            <w:gridCol w:w="2975"/>
            <w:gridCol w:w="6620"/>
          </w:tblGrid>
          <w:tr w:rsidR="001917CD" w:rsidRPr="00AF1BE7" w:rsidTr="009632DF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23"/>
              <w:tblHeader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2975" w:type="dxa"/>
              </w:tcPr>
              <w:p w:rsidR="001917CD" w:rsidRPr="00AF1BE7" w:rsidRDefault="001917CD" w:rsidP="009632DF">
                <w:pPr>
                  <w:pStyle w:val="BodyText"/>
                  <w:spacing w:after="0" w:line="276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Category</w:t>
                </w:r>
              </w:p>
            </w:tc>
            <w:tc>
              <w:tcPr>
                <w:tcW w:w="6620" w:type="dxa"/>
              </w:tcPr>
              <w:p w:rsidR="001917CD" w:rsidRPr="00AF1BE7" w:rsidRDefault="001917CD" w:rsidP="009632DF">
                <w:pPr>
                  <w:pStyle w:val="BodyText"/>
                  <w:spacing w:after="0"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Value</w:t>
                </w:r>
              </w:p>
            </w:tc>
          </w:tr>
          <w:tr w:rsidR="001917CD" w:rsidRPr="00AF1BE7" w:rsidTr="009632DF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AF1BE7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 w:val="18"/>
                    <w:szCs w:val="18"/>
                  </w:rPr>
                </w:pPr>
              </w:p>
            </w:tc>
            <w:tc>
              <w:tcPr>
                <w:tcW w:w="6620" w:type="dxa"/>
              </w:tcPr>
              <w:p w:rsidR="001917CD" w:rsidRPr="00AF1BE7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</w:p>
            </w:tc>
          </w:tr>
          <w:tr w:rsidR="001917CD" w:rsidRPr="006D6C1D" w:rsidTr="009632DF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2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23CD1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1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23CD1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7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23CD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7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23CD1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7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32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1917CD" w:rsidRPr="006D6C1D" w:rsidTr="009632DF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3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75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rPr>
                    <w:b/>
                    <w:bCs w:val="0"/>
                    <w:szCs w:val="20"/>
                  </w:rPr>
                </w:pPr>
              </w:p>
            </w:tc>
            <w:tc>
              <w:tcPr>
                <w:tcW w:w="6620" w:type="dxa"/>
              </w:tcPr>
              <w:p w:rsidR="001917CD" w:rsidRPr="006D6C1D" w:rsidRDefault="001917CD" w:rsidP="009632DF">
                <w:pPr>
                  <w:pStyle w:val="BodyText"/>
                  <w:spacing w:before="40" w:after="4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</w:tbl>
        <w:p w:rsidR="001917CD" w:rsidRDefault="001917CD" w:rsidP="0092609F"/>
        <w:p w:rsidR="00000000" w:rsidRDefault="00000000"/>
      </w:docPartBody>
    </w:docPart>
    <w:docPart>
      <w:docPartPr>
        <w:name w:val=".CoverPage01"/>
        <w:style w:val="Normal"/>
        <w:category>
          <w:name w:val="Custom"/>
          <w:gallery w:val="coverPg"/>
        </w:category>
        <w:behaviors>
          <w:behavior w:val="pg"/>
        </w:behaviors>
        <w:guid w:val="{1E9A71C5-9501-4AA9-80C7-14C2F7F793E3}"/>
      </w:docPartPr>
      <w:docPartBody>
        <w:p w:rsidR="001917CD" w:rsidRPr="00447799" w:rsidRDefault="001917CD" w:rsidP="00447799">
          <w:pPr>
            <w:rPr>
              <w:sz w:val="22"/>
              <w:szCs w:val="22"/>
            </w:rPr>
          </w:pPr>
          <w:r w:rsidRPr="00447799">
            <w:rPr>
              <w:noProof/>
              <w:sz w:val="22"/>
              <w:szCs w:val="22"/>
            </w:rPr>
            <w:drawing>
              <wp:anchor distT="0" distB="0" distL="114300" distR="114300" simplePos="0" relativeHeight="251662336" behindDoc="1" locked="0" layoutInCell="1" allowOverlap="1" wp14:anchorId="2E0421B4" wp14:editId="6F8DAFDC">
                <wp:simplePos x="0" y="0"/>
                <wp:positionH relativeFrom="column">
                  <wp:posOffset>2043155</wp:posOffset>
                </wp:positionH>
                <wp:positionV relativeFrom="paragraph">
                  <wp:posOffset>3638550</wp:posOffset>
                </wp:positionV>
                <wp:extent cx="1723390" cy="723900"/>
                <wp:effectExtent l="0" t="0" r="0" b="0"/>
                <wp:wrapTight wrapText="bothSides">
                  <wp:wrapPolygon edited="0">
                    <wp:start x="9550" y="1137"/>
                    <wp:lineTo x="5253" y="2842"/>
                    <wp:lineTo x="478" y="7389"/>
                    <wp:lineTo x="478" y="13642"/>
                    <wp:lineTo x="5492" y="18189"/>
                    <wp:lineTo x="7640" y="19326"/>
                    <wp:lineTo x="12177" y="19326"/>
                    <wp:lineTo x="17907" y="15916"/>
                    <wp:lineTo x="21011" y="13074"/>
                    <wp:lineTo x="21011" y="8526"/>
                    <wp:lineTo x="19578" y="6821"/>
                    <wp:lineTo x="12177" y="1137"/>
                    <wp:lineTo x="9550" y="1137"/>
                  </wp:wrapPolygon>
                </wp:wrapTight>
                <wp:docPr id="11" name="Picture 11" descr="A white text on a black background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 descr="A white text on a black background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339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47799">
            <w:rPr>
              <w:rFonts w:eastAsia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A070FA" wp14:editId="0B1AE996">
                    <wp:simplePos x="0" y="0"/>
                    <wp:positionH relativeFrom="column">
                      <wp:posOffset>-914400</wp:posOffset>
                    </wp:positionH>
                    <wp:positionV relativeFrom="paragraph">
                      <wp:posOffset>885825</wp:posOffset>
                    </wp:positionV>
                    <wp:extent cx="7772400" cy="732790"/>
                    <wp:effectExtent l="0" t="0" r="0" b="0"/>
                    <wp:wrapNone/>
                    <wp:docPr id="9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72400" cy="7327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TitleChar"/>
                                  </w:rPr>
                                  <w:alias w:val="Title"/>
                                  <w:tag w:val=""/>
                                  <w:id w:val="1016650190"/>
                                  <w:placeholder>
                                    <w:docPart w:val="5F9FA0458FB1405AB538FD6E3E5692C7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1917CD" w:rsidRPr="0092609F" w:rsidRDefault="001917CD" w:rsidP="0092609F">
                                    <w:pPr>
                                      <w:pStyle w:val="Title"/>
                                      <w:rPr>
                                        <w:rStyle w:val="TitleChar"/>
                                      </w:rPr>
                                    </w:pPr>
                                    <w:r w:rsidRPr="0092609F">
                                      <w:rPr>
                                        <w:rStyle w:val="TitleChar"/>
                                      </w:rPr>
                                      <w:t>{{TITLE}}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A070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margin-left:-1in;margin-top:69.75pt;width:612pt;height:5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" filled="f" stroked="f" strokeweight=".5pt">
                    <v:textbox>
                      <w:txbxContent>
                        <w:sdt>
                          <w:sdtPr>
                            <w:rPr>
                              <w:rStyle w:val="TitleChar"/>
                            </w:rPr>
                            <w:alias w:val="Title"/>
                            <w:tag w:val=""/>
                            <w:id w:val="1016650190"/>
                            <w:placeholder>
                              <w:docPart w:val="5F9FA0458FB1405AB538FD6E3E5692C7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1917CD" w:rsidRPr="0092609F" w:rsidRDefault="001917CD" w:rsidP="0092609F">
                              <w:pPr>
                                <w:pStyle w:val="Title"/>
                                <w:rPr>
                                  <w:rStyle w:val="TitleChar"/>
                                </w:rPr>
                              </w:pPr>
                              <w:r w:rsidRPr="0092609F">
                                <w:rPr>
                                  <w:rStyle w:val="TitleChar"/>
                                </w:rPr>
                                <w:t>{{TITLE}}</w:t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 w:rsidRPr="00447799">
            <w:rPr>
              <w:noProof/>
              <w:sz w:val="22"/>
              <w:szCs w:val="22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27FCCE7" wp14:editId="1BE4703E">
                    <wp:simplePos x="0" y="0"/>
                    <wp:positionH relativeFrom="column">
                      <wp:posOffset>-914400</wp:posOffset>
                    </wp:positionH>
                    <wp:positionV relativeFrom="paragraph">
                      <wp:posOffset>1771650</wp:posOffset>
                    </wp:positionV>
                    <wp:extent cx="7772400" cy="1404620"/>
                    <wp:effectExtent l="0" t="0" r="0" b="3810"/>
                    <wp:wrapSquare wrapText="bothSides"/>
                    <wp:docPr id="8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917CD" w:rsidRPr="0092609F" w:rsidRDefault="001917CD" w:rsidP="0092609F">
                                <w:pPr>
                                  <w:pStyle w:val="Subtitle"/>
                                  <w:rPr>
                                    <w:rStyle w:val="TitleChar"/>
                                  </w:rPr>
                                </w:pPr>
                                <w:sdt>
                                  <w:sdtPr>
                                    <w:rPr>
                                      <w:rStyle w:val="TitleChar"/>
                                    </w:rPr>
                                    <w:alias w:val="Subject"/>
                                    <w:tag w:val=""/>
                                    <w:id w:val="65981972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2609F">
                                      <w:rPr>
                                        <w:rStyle w:val="TitleChar"/>
                                      </w:rPr>
                                      <w:t>{{SUBJECT}}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27FCCE7" id="Text Box 2" o:spid="_x0000_s1027" type="#_x0000_t202" style="position:absolute;margin-left:-1in;margin-top:139.5pt;width:61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Dx/AEAANUDAAAOAAAAZHJzL2Uyb0RvYy54bWysU9Fu2yAUfZ+0f0C8L7Yjp2mtOFXXLtOk&#10;rpvU7QMwxjEacBmQ2NnX74LdNNrepvkBXbjm3HvOPWxuR63IUTgvwdS0WOSUCMOhlWZf0+/fdu+u&#10;Kf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" filled="f" stroked="f">
                    <v:textbox style="mso-fit-shape-to-text:t">
                      <w:txbxContent>
                        <w:p w:rsidR="001917CD" w:rsidRPr="0092609F" w:rsidRDefault="001917CD" w:rsidP="0092609F">
                          <w:pPr>
                            <w:pStyle w:val="Subtitle"/>
                            <w:rPr>
                              <w:rStyle w:val="TitleChar"/>
                            </w:rPr>
                          </w:pPr>
                          <w:sdt>
                            <w:sdtPr>
                              <w:rPr>
                                <w:rStyle w:val="TitleChar"/>
                              </w:rPr>
                              <w:alias w:val="Subject"/>
                              <w:tag w:val=""/>
                              <w:id w:val="65981972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92609F">
                                <w:rPr>
                                  <w:rStyle w:val="TitleChar"/>
                                </w:rPr>
                                <w:t>{{SUBJECT}}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447799">
            <w:rPr>
              <w:rFonts w:eastAsiaTheme="minorHAnsi"/>
              <w:noProof/>
              <w:sz w:val="22"/>
              <w:szCs w:val="22"/>
            </w:rPr>
            <w:drawing>
              <wp:anchor distT="0" distB="0" distL="114300" distR="114300" simplePos="0" relativeHeight="251659264" behindDoc="1" locked="0" layoutInCell="1" allowOverlap="1" wp14:anchorId="25B2C873" wp14:editId="56C0BA05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7776845" cy="4362450"/>
                <wp:effectExtent l="0" t="0" r="0" b="0"/>
                <wp:wrapTight wrapText="bothSides">
                  <wp:wrapPolygon edited="0">
                    <wp:start x="0" y="0"/>
                    <wp:lineTo x="0" y="21506"/>
                    <wp:lineTo x="21535" y="21506"/>
                    <wp:lineTo x="21535" y="0"/>
                    <wp:lineTo x="0" y="0"/>
                  </wp:wrapPolygon>
                </wp:wrapTight>
                <wp:docPr id="7" name="Picture 7" descr="A picture containing screenshot, space, blue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A picture containing screenshot, space, blue, electric blu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6845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1917CD" w:rsidRDefault="001917CD" w:rsidP="0092609F">
          <w:pPr>
            <w:jc w:val="right"/>
          </w:pPr>
          <w:sdt>
            <w:sdtPr>
              <w:rPr>
                <w:rFonts w:cstheme="minorHAnsi"/>
              </w:rPr>
              <w:alias w:val="Publish Date"/>
              <w:tag w:val=""/>
              <w:id w:val="1438722261"/>
              <w:placeholder>
                <w:docPart w:val="E754FC9B5B6547CE958306455EAA58B3"/>
              </w:placeholder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>
                <w:lid w:val="en-US"/>
                <w:storeMappedDataAs w:val="dateTime"/>
                <w:calendar w:val="gregorian"/>
              </w:date>
            </w:sdtPr>
            <w:sdtContent>
              <w:r w:rsidRPr="00F21495">
                <w:rPr>
                  <w:rStyle w:val="PlaceholderText"/>
                </w:rPr>
                <w:t>[Publish Date]</w:t>
              </w:r>
            </w:sdtContent>
          </w:sdt>
          <w:r>
            <w:rPr>
              <w:rFonts w:cstheme="minorHAnsi"/>
            </w:rPr>
            <w:t xml:space="preserve"> • </w:t>
          </w:r>
          <w:r w:rsidRPr="00A50BBB">
            <w:rPr>
              <w:rFonts w:cstheme="minorHAnsi"/>
            </w:rPr>
            <w:t>Version</w:t>
          </w:r>
          <w:r w:rsidRPr="008D09E6">
            <w:t xml:space="preserve"> </w:t>
          </w:r>
          <w:r>
            <w:fldChar w:fldCharType="begin"/>
          </w:r>
          <w:r>
            <w:instrText xml:space="preserve"> DOCPROPERTY  Version  \* MERGEFORMAT </w:instrText>
          </w:r>
          <w:r>
            <w:fldChar w:fldCharType="separate"/>
          </w:r>
          <w:r>
            <w:t>{0.1 DRAFT}</w:t>
          </w:r>
          <w:r>
            <w:fldChar w:fldCharType="end"/>
          </w:r>
        </w:p>
        <w:p w:rsidR="001917CD" w:rsidRDefault="001917CD" w:rsidP="0092609F">
          <w:pPr>
            <w:jc w:val="right"/>
            <w:rPr>
              <w:rFonts w:cstheme="minorHAnsi"/>
              <w:color w:val="657C9C" w:themeColor="text2" w:themeTint="BF"/>
            </w:rPr>
          </w:pPr>
          <w:r w:rsidRPr="003A20EF">
            <w:rPr>
              <w:rFonts w:cstheme="minorHAnsi"/>
            </w:rPr>
            <w:t xml:space="preserve">Prepared For: </w:t>
          </w:r>
          <w:sdt>
            <w:sdtPr>
              <w:rPr>
                <w:rFonts w:cstheme="minorHAnsi"/>
                <w:color w:val="657C9C" w:themeColor="text2" w:themeTint="BF"/>
              </w:rPr>
              <w:alias w:val="Company"/>
              <w:tag w:val=""/>
              <w:id w:val="40170578"/>
              <w:placeholder>
                <w:docPart w:val="5EEBA12E5DD246D5975AD1DD4CC6A754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>
                <w:rPr>
                  <w:rFonts w:cstheme="minorHAnsi"/>
                  <w:color w:val="657C9C" w:themeColor="text2" w:themeTint="BF"/>
                </w:rPr>
                <w:t>{{COMPANY}}</w:t>
              </w:r>
            </w:sdtContent>
          </w:sdt>
        </w:p>
        <w:p w:rsidR="001917CD" w:rsidRDefault="001917CD" w:rsidP="0092609F">
          <w:pPr>
            <w:jc w:val="right"/>
          </w:pPr>
          <w:r>
            <w:rPr>
              <w:noProof/>
            </w:rPr>
            <w:drawing>
              <wp:inline distT="0" distB="0" distL="0" distR="0" wp14:anchorId="2EFF55F4" wp14:editId="113BB4CC">
                <wp:extent cx="1728216" cy="1655064"/>
                <wp:effectExtent l="0" t="0" r="0" b="2540"/>
                <wp:docPr id="37" name="Picture 37" descr="Logo Insertion | Michigan H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 Insertion | Michigan H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8216" cy="16550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917CD" w:rsidRPr="003A20EF" w:rsidRDefault="001917CD" w:rsidP="0092609F">
          <w:pPr>
            <w:jc w:val="right"/>
          </w:pPr>
        </w:p>
        <w:p w:rsidR="001917CD" w:rsidRPr="00800997" w:rsidRDefault="001917CD" w:rsidP="0092609F">
          <w:pPr>
            <w:spacing w:after="0"/>
            <w:jc w:val="right"/>
            <w:rPr>
              <w:rFonts w:asciiTheme="minorHAnsi" w:hAnsiTheme="minorHAnsi" w:cstheme="minorHAnsi"/>
            </w:rPr>
          </w:pPr>
          <w:r w:rsidRPr="00800997">
            <w:rPr>
              <w:rFonts w:asciiTheme="minorHAnsi" w:hAnsiTheme="minorHAnsi" w:cstheme="minorHAnsi"/>
            </w:rPr>
            <w:t>Prepared and Delivered by:</w:t>
          </w:r>
        </w:p>
        <w:p w:rsidR="001917CD" w:rsidRPr="00800997" w:rsidRDefault="001917CD" w:rsidP="0092609F">
          <w:pPr>
            <w:spacing w:after="0"/>
            <w:jc w:val="right"/>
            <w:rPr>
              <w:rFonts w:asciiTheme="minorHAnsi" w:hAnsiTheme="minorHAnsi" w:cstheme="minorHAnsi"/>
            </w:rPr>
          </w:pPr>
          <w:r w:rsidRPr="00800997">
            <w:rPr>
              <w:rFonts w:asciiTheme="minorHAnsi" w:hAnsiTheme="minorHAnsi" w:cstheme="minorHAnsi"/>
            </w:rPr>
            <w:t>[</w:t>
          </w:r>
          <w:r>
            <w:rPr>
              <w:rFonts w:asciiTheme="minorHAnsi" w:hAnsiTheme="minorHAnsi" w:cstheme="minorHAnsi"/>
            </w:rPr>
            <w:t xml:space="preserve">Consultant </w:t>
          </w:r>
          <w:r w:rsidRPr="00800997">
            <w:rPr>
              <w:rFonts w:asciiTheme="minorHAnsi" w:hAnsiTheme="minorHAnsi" w:cstheme="minorHAnsi"/>
            </w:rPr>
            <w:t>1], [Title]</w:t>
          </w:r>
        </w:p>
        <w:p w:rsidR="001917CD" w:rsidRPr="00800997" w:rsidRDefault="001917CD" w:rsidP="0092609F">
          <w:pPr>
            <w:spacing w:after="0"/>
            <w:jc w:val="right"/>
            <w:rPr>
              <w:rFonts w:asciiTheme="minorHAnsi" w:hAnsiTheme="minorHAnsi" w:cstheme="minorHAnsi"/>
            </w:rPr>
          </w:pPr>
          <w:r w:rsidRPr="00800997">
            <w:rPr>
              <w:rFonts w:asciiTheme="minorHAnsi" w:hAnsiTheme="minorHAnsi" w:cstheme="minorHAnsi"/>
            </w:rPr>
            <w:t>[</w:t>
          </w:r>
          <w:r>
            <w:rPr>
              <w:rFonts w:asciiTheme="minorHAnsi" w:hAnsiTheme="minorHAnsi" w:cstheme="minorHAnsi"/>
            </w:rPr>
            <w:t>Sales Associate 1</w:t>
          </w:r>
          <w:r w:rsidRPr="00800997">
            <w:rPr>
              <w:rFonts w:asciiTheme="minorHAnsi" w:hAnsiTheme="minorHAnsi" w:cstheme="minorHAnsi"/>
            </w:rPr>
            <w:t>], [Title]</w:t>
          </w:r>
        </w:p>
        <w:p w:rsidR="001917CD" w:rsidRDefault="001917CD" w:rsidP="0092609F">
          <w:pPr>
            <w:tabs>
              <w:tab w:val="left" w:pos="4211"/>
            </w:tabs>
          </w:pPr>
        </w:p>
        <w:p w:rsidR="00000000" w:rsidRDefault="00000000"/>
      </w:docPartBody>
    </w:docPart>
    <w:docPart>
      <w:docPartPr>
        <w:name w:val=".ChangeRecordSection"/>
        <w:style w:val="No Number H1"/>
        <w:category>
          <w:name w:val="Custom"/>
          <w:gallery w:val="docParts"/>
        </w:category>
        <w:behaviors>
          <w:behavior w:val="p"/>
        </w:behaviors>
        <w:guid w:val="{77276C1E-F6D2-4186-B804-9271218CF743}"/>
      </w:docPartPr>
      <w:docPartBody>
        <w:p w:rsidR="001917CD" w:rsidRPr="003E2566" w:rsidRDefault="001917CD" w:rsidP="0092609F">
          <w:pPr>
            <w:pStyle w:val="NoNumberH1"/>
          </w:pPr>
          <w:r w:rsidRPr="003E2566">
            <w:t>Change Record</w:t>
          </w:r>
        </w:p>
        <w:tbl>
          <w:tblPr>
            <w:tblStyle w:val="TableGridLight1"/>
            <w:tblW w:w="9090" w:type="dxa"/>
            <w:tblInd w:w="175" w:type="dxa"/>
            <w:tblLook w:val="04A0" w:firstRow="1" w:lastRow="0" w:firstColumn="1" w:lastColumn="0" w:noHBand="0" w:noVBand="1"/>
          </w:tblPr>
          <w:tblGrid>
            <w:gridCol w:w="2293"/>
            <w:gridCol w:w="2294"/>
            <w:gridCol w:w="2294"/>
            <w:gridCol w:w="2294"/>
          </w:tblGrid>
          <w:tr w:rsidR="001917CD" w:rsidRPr="002A7FA5" w:rsidTr="009632DF">
            <w:tc>
              <w:tcPr>
                <w:tcW w:w="1346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Date</w:t>
                </w:r>
              </w:p>
            </w:tc>
            <w:tc>
              <w:tcPr>
                <w:tcW w:w="1674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Author(s)</w:t>
                </w:r>
              </w:p>
            </w:tc>
            <w:tc>
              <w:tcPr>
                <w:tcW w:w="1050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Version</w:t>
                </w:r>
              </w:p>
            </w:tc>
            <w:tc>
              <w:tcPr>
                <w:tcW w:w="5020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Change Reference</w:t>
                </w:r>
              </w:p>
            </w:tc>
          </w:tr>
          <w:tr w:rsidR="001917CD" w:rsidRPr="00B705EB" w:rsidTr="009632DF">
            <w:tc>
              <w:tcPr>
                <w:tcW w:w="1346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tabs>
                    <w:tab w:val="center" w:pos="870"/>
                  </w:tabs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99/99/9999</w:t>
                </w:r>
              </w:p>
            </w:tc>
            <w:tc>
              <w:tcPr>
                <w:tcW w:w="1674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[Associate]</w:t>
                </w:r>
              </w:p>
            </w:tc>
            <w:tc>
              <w:tcPr>
                <w:tcW w:w="105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0.1</w:t>
                </w:r>
              </w:p>
            </w:tc>
            <w:tc>
              <w:tcPr>
                <w:tcW w:w="502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Initial review</w:t>
                </w:r>
              </w:p>
            </w:tc>
          </w:tr>
          <w:tr w:rsidR="001917CD" w:rsidRPr="00B705EB" w:rsidTr="009632DF">
            <w:tc>
              <w:tcPr>
                <w:tcW w:w="1346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99/99/9999</w:t>
                </w:r>
              </w:p>
            </w:tc>
            <w:tc>
              <w:tcPr>
                <w:tcW w:w="1674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[Associate]</w:t>
                </w:r>
              </w:p>
            </w:tc>
            <w:tc>
              <w:tcPr>
                <w:tcW w:w="105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1.0</w:t>
                </w:r>
              </w:p>
            </w:tc>
            <w:tc>
              <w:tcPr>
                <w:tcW w:w="502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 xml:space="preserve">Published </w:t>
                </w:r>
              </w:p>
            </w:tc>
          </w:tr>
          <w:tr w:rsidR="001917CD" w:rsidRPr="00B705EB" w:rsidTr="009632DF">
            <w:tc>
              <w:tcPr>
                <w:tcW w:w="1346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  <w:tc>
              <w:tcPr>
                <w:tcW w:w="1674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  <w:tc>
              <w:tcPr>
                <w:tcW w:w="105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  <w:tc>
              <w:tcPr>
                <w:tcW w:w="502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</w:tr>
        </w:tbl>
        <w:p w:rsidR="00000000" w:rsidRDefault="00000000"/>
      </w:docPartBody>
    </w:docPart>
    <w:docPart>
      <w:docPartPr>
        <w:name w:val=".PeerReviewersSection"/>
        <w:style w:val="No Number H1"/>
        <w:category>
          <w:name w:val="Custom"/>
          <w:gallery w:val="docParts"/>
        </w:category>
        <w:behaviors>
          <w:behavior w:val="p"/>
        </w:behaviors>
        <w:guid w:val="{0C8D11B3-25EC-41F3-A0C1-86987F329004}"/>
      </w:docPartPr>
      <w:docPartBody>
        <w:p w:rsidR="001917CD" w:rsidRPr="003E2566" w:rsidRDefault="001917CD" w:rsidP="0092609F">
          <w:pPr>
            <w:pStyle w:val="NoNumberH1"/>
          </w:pPr>
          <w:r>
            <w:t>Peer Reviewers</w:t>
          </w:r>
        </w:p>
        <w:tbl>
          <w:tblPr>
            <w:tblStyle w:val="TableGridLight1"/>
            <w:tblW w:w="9000" w:type="dxa"/>
            <w:jc w:val="center"/>
            <w:tblLook w:val="04A0" w:firstRow="1" w:lastRow="0" w:firstColumn="1" w:lastColumn="0" w:noHBand="0" w:noVBand="1"/>
          </w:tblPr>
          <w:tblGrid>
            <w:gridCol w:w="2337"/>
            <w:gridCol w:w="2337"/>
            <w:gridCol w:w="2338"/>
            <w:gridCol w:w="2338"/>
          </w:tblGrid>
          <w:tr w:rsidR="001917CD" w:rsidRPr="002A7FA5" w:rsidTr="009632DF">
            <w:trPr>
              <w:jc w:val="center"/>
            </w:trPr>
            <w:tc>
              <w:tcPr>
                <w:tcW w:w="1701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Date</w:t>
                </w:r>
              </w:p>
            </w:tc>
            <w:tc>
              <w:tcPr>
                <w:tcW w:w="2160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>
                  <w:rPr>
                    <w:rFonts w:cs="Segoe UI"/>
                    <w:b/>
                    <w:bCs/>
                    <w:color w:val="104E8B"/>
                  </w:rPr>
                  <w:t>Reviewer</w:t>
                </w:r>
                <w:r w:rsidRPr="002A7FA5">
                  <w:rPr>
                    <w:rFonts w:cs="Segoe UI"/>
                    <w:b/>
                    <w:bCs/>
                    <w:color w:val="104E8B"/>
                  </w:rPr>
                  <w:t>(s)</w:t>
                </w:r>
              </w:p>
            </w:tc>
            <w:tc>
              <w:tcPr>
                <w:tcW w:w="1354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Version</w:t>
                </w:r>
              </w:p>
            </w:tc>
            <w:tc>
              <w:tcPr>
                <w:tcW w:w="3785" w:type="dxa"/>
                <w:tcBorders>
                  <w:bottom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:rsidR="001917CD" w:rsidRPr="002A7FA5" w:rsidRDefault="001917CD" w:rsidP="009632DF">
                <w:pPr>
                  <w:rPr>
                    <w:rFonts w:cs="Segoe UI"/>
                    <w:b/>
                    <w:bCs/>
                    <w:color w:val="104E8B"/>
                  </w:rPr>
                </w:pPr>
                <w:r w:rsidRPr="002A7FA5">
                  <w:rPr>
                    <w:rFonts w:cs="Segoe UI"/>
                    <w:b/>
                    <w:bCs/>
                    <w:color w:val="104E8B"/>
                  </w:rPr>
                  <w:t>Change Reference</w:t>
                </w:r>
              </w:p>
            </w:tc>
          </w:tr>
          <w:tr w:rsidR="001917CD" w:rsidRPr="00B705EB" w:rsidTr="009632DF">
            <w:trPr>
              <w:jc w:val="center"/>
            </w:trPr>
            <w:tc>
              <w:tcPr>
                <w:tcW w:w="1701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tabs>
                    <w:tab w:val="center" w:pos="870"/>
                  </w:tabs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99/99/9999</w:t>
                </w:r>
              </w:p>
            </w:tc>
            <w:tc>
              <w:tcPr>
                <w:tcW w:w="216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>
                  <w:rPr>
                    <w:rFonts w:cs="Segoe UI"/>
                    <w:color w:val="343942"/>
                    <w:sz w:val="20"/>
                    <w:szCs w:val="20"/>
                  </w:rPr>
                  <w:t>[Reviewer]</w:t>
                </w:r>
              </w:p>
            </w:tc>
            <w:tc>
              <w:tcPr>
                <w:tcW w:w="1354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 w:rsidRPr="32E2CD67">
                  <w:rPr>
                    <w:rFonts w:cs="Segoe UI"/>
                    <w:color w:val="343942"/>
                    <w:sz w:val="20"/>
                    <w:szCs w:val="20"/>
                  </w:rPr>
                  <w:t>0.1</w:t>
                </w:r>
              </w:p>
            </w:tc>
            <w:tc>
              <w:tcPr>
                <w:tcW w:w="3785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  <w:r w:rsidRPr="6EC6E77A">
                  <w:rPr>
                    <w:rFonts w:cs="Segoe UI"/>
                    <w:color w:val="343942"/>
                    <w:sz w:val="20"/>
                    <w:szCs w:val="20"/>
                  </w:rPr>
                  <w:t>Initial Recommendations</w:t>
                </w:r>
              </w:p>
            </w:tc>
          </w:tr>
          <w:tr w:rsidR="001917CD" w:rsidRPr="00B705EB" w:rsidTr="009632DF">
            <w:trPr>
              <w:jc w:val="center"/>
            </w:trPr>
            <w:tc>
              <w:tcPr>
                <w:tcW w:w="1701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  <w:tc>
              <w:tcPr>
                <w:tcW w:w="2160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  <w:tc>
              <w:tcPr>
                <w:tcW w:w="1354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  <w:tc>
              <w:tcPr>
                <w:tcW w:w="3785" w:type="dxa"/>
                <w:tcBorders>
                  <w:left w:val="nil"/>
                  <w:right w:val="nil"/>
                </w:tcBorders>
              </w:tcPr>
              <w:p w:rsidR="001917CD" w:rsidRPr="00F863EE" w:rsidRDefault="001917CD" w:rsidP="009632DF">
                <w:pPr>
                  <w:rPr>
                    <w:rFonts w:cs="Segoe UI"/>
                    <w:color w:val="343942"/>
                    <w:sz w:val="20"/>
                    <w:szCs w:val="20"/>
                  </w:rPr>
                </w:pPr>
              </w:p>
            </w:tc>
          </w:tr>
        </w:tbl>
        <w:p w:rsidR="00000000" w:rsidRDefault="00000000"/>
      </w:docPartBody>
    </w:docPart>
    <w:docPart>
      <w:docPartPr>
        <w:name w:val=".TableOfContentx"/>
        <w:style w:val="No Number H1"/>
        <w:category>
          <w:name w:val="Custom"/>
          <w:gallery w:val="tblOfContents"/>
        </w:category>
        <w:behaviors>
          <w:behavior w:val="p"/>
        </w:behaviors>
        <w:guid w:val="{28CC0EDF-0CFD-40CB-B83D-C3979B33EFB6}"/>
      </w:docPartPr>
      <w:docPartBody>
        <w:bookmarkStart w:id="0" w:name="_Toc138257541" w:displacedByCustomXml="next"/>
        <w:sdt>
          <w:sdtPr>
            <w:rPr>
              <w:rFonts w:asciiTheme="minorHAnsi" w:eastAsiaTheme="minorEastAsia" w:hAnsiTheme="minorHAnsi" w:cstheme="minorBidi"/>
              <w:b w:val="0"/>
              <w:bCs w:val="0"/>
              <w:smallCaps/>
              <w:color w:val="auto"/>
              <w:sz w:val="22"/>
              <w:szCs w:val="22"/>
            </w:rPr>
            <w:id w:val="1693639842"/>
            <w:docPartObj>
              <w:docPartGallery w:val="Table of Contents"/>
              <w:docPartUnique/>
            </w:docPartObj>
          </w:sdtPr>
          <w:sdtEndPr>
            <w:rPr>
              <w:rFonts w:cs="Times New Roman"/>
              <w:smallCaps w:val="0"/>
              <w:noProof/>
              <w:kern w:val="2"/>
              <w:sz w:val="3276"/>
              <w:szCs w:val="3276"/>
              <w:lang w:eastAsia="en-US"/>
              <w14:ligatures w14:val="standardContextual"/>
            </w:rPr>
          </w:sdtEndPr>
          <w:sdtContent>
            <w:p w:rsidR="001917CD" w:rsidRDefault="001917CD" w:rsidP="0092609F">
              <w:pPr>
                <w:pStyle w:val="NoNumberH1"/>
                <w:rPr>
                  <w:noProof/>
                </w:rPr>
              </w:pPr>
              <w:r w:rsidRPr="007E7814">
                <w:t>Table of Contents</w:t>
              </w:r>
              <w:bookmarkEnd w:id="0"/>
              <w:r>
                <w:rPr>
                  <w:rFonts w:ascii="Century Gothic" w:hAnsi="Century Gothic"/>
                  <w:smallCaps/>
                  <w:color w:val="2A2A2A"/>
                </w:rPr>
                <w:fldChar w:fldCharType="begin"/>
              </w:r>
              <w:r>
                <w:instrText xml:space="preserve"> TOC \o "1-3" \h \z \u </w:instrText>
              </w:r>
              <w:r>
                <w:rPr>
                  <w:rFonts w:ascii="Century Gothic" w:hAnsi="Century Gothic"/>
                  <w:smallCaps/>
                  <w:color w:val="2A2A2A"/>
                </w:rPr>
                <w:fldChar w:fldCharType="separate"/>
              </w:r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39" w:history="1">
                <w:r w:rsidRPr="003B5DDE">
                  <w:rPr>
                    <w:rStyle w:val="Hyperlink"/>
                  </w:rPr>
                  <w:t>Change Record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_Toc138257539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i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0" w:history="1">
                <w:r w:rsidRPr="003B5DDE">
                  <w:rPr>
                    <w:rStyle w:val="Hyperlink"/>
                  </w:rPr>
                  <w:t>Peer Reviewers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i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1" w:history="1">
                <w:r w:rsidRPr="003B5DDE">
                  <w:rPr>
                    <w:rStyle w:val="Hyperlink"/>
                  </w:rPr>
                  <w:t>Table of Contents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i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2" w:history="1">
                <w:r w:rsidRPr="003B5DDE">
                  <w:rPr>
                    <w:rStyle w:val="Hyperlink"/>
                  </w:rPr>
                  <w:t>1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About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3" w:history="1">
                <w:r w:rsidRPr="003B5DDE">
                  <w:rPr>
                    <w:rStyle w:val="Hyperlink"/>
                  </w:rPr>
                  <w:t>2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How do I use this Template?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4" w:history="1">
                <w:r w:rsidRPr="003B5DDE">
                  <w:rPr>
                    <w:rStyle w:val="Hyperlink"/>
                  </w:rPr>
                  <w:t>3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Headings and Styles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2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5" w:history="1">
                <w:r w:rsidRPr="003B5DDE">
                  <w:rPr>
                    <w:rStyle w:val="Hyperlink"/>
                  </w:rPr>
                  <w:t>1.1</w:t>
                </w:r>
                <w:bookmarkStart w:id="1" w:name="_Toc137673995"/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bookmarkEnd w:id="1"/>
                <w:r w:rsidRPr="003B5DDE">
                  <w:rPr>
                    <w:rStyle w:val="Hyperlink"/>
                  </w:rPr>
                  <w:t>[CTRL] + [ALT] + [2] for Heading 2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3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6" w:history="1">
                <w:r w:rsidRPr="003B5DDE">
                  <w:rPr>
                    <w:rStyle w:val="Hyperlink"/>
                  </w:rPr>
                  <w:t>3.1.1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[CTRL] + [ALT] + [3] for Heading 3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7" w:history="1">
                <w:r w:rsidRPr="003B5DDE">
                  <w:rPr>
                    <w:rStyle w:val="Hyperlink"/>
                  </w:rPr>
                  <w:t>4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Tables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8" w:history="1">
                <w:r w:rsidRPr="003B5DDE">
                  <w:rPr>
                    <w:rStyle w:val="Hyperlink"/>
                  </w:rPr>
                  <w:t>5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Decision Records, Limitations and Notes Blocks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4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49" w:history="1">
                <w:r w:rsidRPr="003B5DDE">
                  <w:rPr>
                    <w:rStyle w:val="Hyperlink"/>
                  </w:rPr>
                  <w:t>6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Adding Code to Word Documents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_Toc138257549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2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0" w:history="1">
                <w:r w:rsidRPr="003B5DDE">
                  <w:rPr>
                    <w:rStyle w:val="Hyperlink"/>
                  </w:rPr>
                  <w:t>1.2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HowTo: apply Syntax Highlighted Code to existing text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2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1" w:history="1">
                <w:r w:rsidRPr="003B5DDE">
                  <w:rPr>
                    <w:rStyle w:val="Hyperlink"/>
                  </w:rPr>
                  <w:t>1.3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HowTo: paste Syntax Highlighted Code from VS Code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2" w:history="1">
                <w:r w:rsidRPr="003B5DDE">
                  <w:rPr>
                    <w:rStyle w:val="Hyperlink"/>
                  </w:rPr>
                  <w:t>7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HowTo: Use this template to an existing document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2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3" w:history="1">
                <w:r w:rsidRPr="003B5DDE">
                  <w:rPr>
                    <w:rStyle w:val="Hyperlink"/>
                  </w:rPr>
                  <w:t>1.4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Only copy the styles from this document to another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4" w:history="1">
                <w:r w:rsidRPr="003B5DDE">
                  <w:rPr>
                    <w:rStyle w:val="Hyperlink"/>
                  </w:rPr>
                  <w:t>8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Keyboard Shortcuts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5" w:history="1">
                <w:r w:rsidRPr="003B5DDE">
                  <w:rPr>
                    <w:rStyle w:val="Hyperlink"/>
                  </w:rPr>
                  <w:t>9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HANDY SECTION: Next Steps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Default="001917CD">
              <w:pPr>
                <w:pStyle w:val="TOC1"/>
                <w:rPr>
                  <w:rFonts w:asciiTheme="minorHAnsi" w:hAnsiTheme="minorHAnsi"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hyperlink w:anchor="_Toc138257556" w:history="1">
                <w:r w:rsidRPr="003B5DDE">
                  <w:rPr>
                    <w:rStyle w:val="Hyperlink"/>
                  </w:rPr>
                  <w:t>10</w:t>
                </w:r>
                <w:r>
                  <w:rPr>
                    <w:rFonts w:asciiTheme="minorHAnsi" w:hAnsiTheme="minorHAnsi"/>
                    <w:kern w:val="2"/>
                    <w:sz w:val="22"/>
                    <w:szCs w:val="22"/>
                    <w:lang w:eastAsia="en-US"/>
                    <w14:ligatures w14:val="standardContextual"/>
                  </w:rPr>
                  <w:tab/>
                </w:r>
                <w:r w:rsidRPr="003B5DDE">
                  <w:rPr>
                    <w:rStyle w:val="Hyperlink"/>
                  </w:rPr>
                  <w:t>Contact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_Toc138257556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:rsidR="001917CD" w:rsidRPr="00FE7983" w:rsidRDefault="001917CD" w:rsidP="0092609F">
              <w:pPr>
                <w:rPr>
                  <w:b/>
                  <w:bCs/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000000" w:rsidRDefault="00000000"/>
      </w:docPartBody>
    </w:docPart>
    <w:docPart>
      <w:docPartPr>
        <w:name w:val=".DecisionBlock"/>
        <w:style w:val="Design Decision"/>
        <w:category>
          <w:name w:val="Custom"/>
          <w:gallery w:val="autoTxt"/>
        </w:category>
        <w:behaviors>
          <w:behavior w:val="content"/>
        </w:behaviors>
        <w:guid w:val="{37FE2BF8-312B-4D8D-81D4-756E55ADEE29}"/>
      </w:docPartPr>
      <w:docPartBody>
        <w:p w:rsidR="001917CD" w:rsidRDefault="001917CD" w:rsidP="006C72CA">
          <w:pPr>
            <w:pStyle w:val="DesignDecision"/>
            <w:keepLines w:val="0"/>
            <w:spacing w:after="160"/>
            <w:ind w:firstLine="360"/>
            <w:contextualSpacing w:val="0"/>
          </w:pPr>
          <w:r w:rsidRPr="00015FA8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17E7679A" wp14:editId="28E2DFDB">
                <wp:simplePos x="0" y="0"/>
                <wp:positionH relativeFrom="column">
                  <wp:posOffset>-66675</wp:posOffset>
                </wp:positionH>
                <wp:positionV relativeFrom="paragraph">
                  <wp:posOffset>-33655</wp:posOffset>
                </wp:positionV>
                <wp:extent cx="274320" cy="274320"/>
                <wp:effectExtent l="0" t="0" r="0" b="0"/>
                <wp:wrapNone/>
                <wp:docPr id="779694713" name="Graphic 779694713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227784" name="Graphic 593227784" descr="Checkbox Checked with solid fill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8E661C">
            <w:rPr>
              <w:b/>
              <w:bCs/>
            </w:rPr>
            <w:t>Decision Blocks</w:t>
          </w:r>
          <w:r>
            <w:t xml:space="preserve"> </w:t>
          </w:r>
          <w:r w:rsidRPr="00015FA8">
            <w:t xml:space="preserve">indicate </w:t>
          </w:r>
          <w:r>
            <w:t xml:space="preserve">recommendations and </w:t>
          </w:r>
          <w:r w:rsidRPr="00015FA8">
            <w:t xml:space="preserve">architectural design decisions for this document. </w:t>
          </w:r>
          <w:r>
            <w:t xml:space="preserve">Recommended, but optional, details </w:t>
          </w:r>
          <w:r w:rsidRPr="00015FA8">
            <w:t>include:</w:t>
          </w:r>
        </w:p>
        <w:p w:rsidR="001917CD" w:rsidRDefault="001917CD" w:rsidP="001917CD">
          <w:pPr>
            <w:pStyle w:val="Note"/>
            <w:numPr>
              <w:ilvl w:val="0"/>
              <w:numId w:val="1"/>
            </w:numPr>
            <w:shd w:val="clear" w:color="auto" w:fill="D9E2F3" w:themeFill="accent1" w:themeFillTint="33"/>
            <w:spacing w:after="160"/>
            <w:ind w:left="360"/>
          </w:pPr>
          <w:r w:rsidRPr="00015FA8">
            <w:t>The context must precede each decision record.</w:t>
          </w:r>
        </w:p>
        <w:p w:rsidR="001917CD" w:rsidRPr="00015FA8" w:rsidRDefault="001917CD" w:rsidP="001917CD">
          <w:pPr>
            <w:pStyle w:val="Note"/>
            <w:numPr>
              <w:ilvl w:val="0"/>
              <w:numId w:val="1"/>
            </w:numPr>
            <w:shd w:val="clear" w:color="auto" w:fill="D9E2F3" w:themeFill="accent1" w:themeFillTint="33"/>
            <w:spacing w:after="160"/>
            <w:ind w:left="360"/>
          </w:pPr>
          <w:r w:rsidRPr="00015FA8">
            <w:t xml:space="preserve">After the document is published and approved, updates to the decisions recorded in this document must be dated, and prior decisions must be marked </w:t>
          </w:r>
          <w:r w:rsidRPr="00B26D64">
            <w:t>Amended</w:t>
          </w:r>
          <w:r w:rsidRPr="00015FA8">
            <w:t xml:space="preserve"> with a date.</w:t>
          </w:r>
        </w:p>
        <w:p w:rsidR="001917CD" w:rsidRDefault="001917CD" w:rsidP="001917CD">
          <w:pPr>
            <w:pStyle w:val="Note"/>
            <w:numPr>
              <w:ilvl w:val="0"/>
              <w:numId w:val="1"/>
            </w:numPr>
            <w:shd w:val="clear" w:color="auto" w:fill="D9E2F3" w:themeFill="accent1" w:themeFillTint="33"/>
            <w:spacing w:after="160"/>
            <w:ind w:left="360"/>
          </w:pPr>
          <w:r w:rsidRPr="00015FA8">
            <w:t xml:space="preserve">Optionally, all design records should include </w:t>
          </w:r>
          <w:r w:rsidRPr="00B26D64">
            <w:t>Status</w:t>
          </w:r>
          <w:r w:rsidRPr="00015FA8">
            <w:t xml:space="preserve"> (</w:t>
          </w:r>
          <w:r w:rsidRPr="00B26D64">
            <w:t>Accepted</w:t>
          </w:r>
          <w:r w:rsidRPr="00015FA8">
            <w:t xml:space="preserve"> | </w:t>
          </w:r>
          <w:r w:rsidRPr="00B26D64">
            <w:t>Rejected</w:t>
          </w:r>
          <w:r w:rsidRPr="00015FA8">
            <w:t xml:space="preserve"> | </w:t>
          </w:r>
          <w:r w:rsidRPr="00B26D64">
            <w:t>Proposed</w:t>
          </w:r>
          <w:r w:rsidRPr="00015FA8">
            <w:t xml:space="preserve">), a </w:t>
          </w:r>
          <w:r w:rsidRPr="00B26D64">
            <w:t>Date</w:t>
          </w:r>
          <w:r w:rsidRPr="00015FA8">
            <w:t xml:space="preserve">, </w:t>
          </w:r>
          <w:r w:rsidRPr="00B26D64">
            <w:t>Consequences</w:t>
          </w:r>
          <w:r w:rsidRPr="00015FA8">
            <w:t xml:space="preserve">, and </w:t>
          </w:r>
          <w:r w:rsidRPr="00B26D64">
            <w:t>Compliance</w:t>
          </w:r>
          <w:r w:rsidRPr="00015FA8">
            <w:t xml:space="preserve"> (</w:t>
          </w:r>
          <w:r w:rsidRPr="00B26D64">
            <w:t>Process</w:t>
          </w:r>
          <w:r w:rsidRPr="00015FA8">
            <w:t xml:space="preserve"> | </w:t>
          </w:r>
          <w:r w:rsidRPr="00B26D64">
            <w:t>Automation</w:t>
          </w:r>
          <w:r w:rsidRPr="00015FA8">
            <w:t>) details.</w:t>
          </w:r>
        </w:p>
        <w:p w:rsidR="001917CD" w:rsidRPr="00015FA8" w:rsidRDefault="001917CD" w:rsidP="006C72CA">
          <w:pPr>
            <w:pStyle w:val="Note"/>
            <w:shd w:val="clear" w:color="auto" w:fill="D9E2F3" w:themeFill="accent1" w:themeFillTint="33"/>
            <w:spacing w:after="160"/>
          </w:pPr>
          <w:r>
            <w:rPr>
              <mc:AlternateContent>
                <mc:Choice Requires="w16se"/>
                <mc:Fallback>
                  <w:rFonts w:eastAsia="Segoe UI Emoji"/>
                </mc:Fallback>
              </mc:AlternateContent>
            </w:rPr>
            <mc:AlternateContent>
              <mc:Choice Requires="w16se">
                <w16se:symEx w16se:font="Segoe UI Emoji" w16se:char="1F4A1"/>
              </mc:Choice>
              <mc:Fallback>
                <w:t>💡</w:t>
              </mc:Fallback>
            </mc:AlternateContent>
          </w:r>
          <w:r>
            <w:t xml:space="preserve"> You can insert this text using the AutoCorrect feature. Just type “</w:t>
          </w:r>
          <w:r w:rsidRPr="00323891">
            <w:t>{{DecisionBlock}}</w:t>
          </w:r>
          <w:r>
            <w:t>”</w:t>
          </w:r>
        </w:p>
        <w:p w:rsidR="001917CD" w:rsidRDefault="001917CD" w:rsidP="0092609F">
          <w:pPr>
            <w:spacing w:after="0" w:line="240" w:lineRule="auto"/>
            <w:rPr>
              <w:sz w:val="2"/>
              <w:szCs w:val="2"/>
            </w:rPr>
          </w:pPr>
        </w:p>
        <w:p w:rsidR="00000000" w:rsidRDefault="00000000"/>
      </w:docPartBody>
    </w:docPart>
    <w:docPart>
      <w:docPartPr>
        <w:name w:val=".LimitationBlock"/>
        <w:style w:val="Normal"/>
        <w:category>
          <w:name w:val="Custom"/>
          <w:gallery w:val="autoTxt"/>
        </w:category>
        <w:behaviors>
          <w:behavior w:val="content"/>
        </w:behaviors>
        <w:guid w:val="{75A96CAB-B458-4225-9CF2-09616073042B}"/>
      </w:docPartPr>
      <w:docPartBody>
        <w:p w:rsidR="001917CD" w:rsidRDefault="001917CD" w:rsidP="0092609F">
          <w:pPr>
            <w:spacing w:after="0" w:line="240" w:lineRule="auto"/>
            <w:rPr>
              <w:sz w:val="2"/>
              <w:szCs w:val="2"/>
            </w:rPr>
          </w:pPr>
        </w:p>
        <w:p w:rsidR="001917CD" w:rsidRPr="00194A42" w:rsidRDefault="001917CD" w:rsidP="00323891">
          <w:pPr>
            <w:pStyle w:val="DesignDecision"/>
            <w:keepLines w:val="0"/>
            <w:shd w:val="clear" w:color="auto" w:fill="F7CAAC" w:themeFill="accent2" w:themeFillTint="66"/>
            <w:spacing w:after="160"/>
            <w:ind w:firstLine="360"/>
          </w:pPr>
          <w:r w:rsidRPr="00194A42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AE87057" wp14:editId="022A8044">
                <wp:simplePos x="0" y="0"/>
                <wp:positionH relativeFrom="column">
                  <wp:posOffset>-19050</wp:posOffset>
                </wp:positionH>
                <wp:positionV relativeFrom="paragraph">
                  <wp:posOffset>3810</wp:posOffset>
                </wp:positionV>
                <wp:extent cx="192405" cy="192405"/>
                <wp:effectExtent l="0" t="0" r="0" b="0"/>
                <wp:wrapNone/>
                <wp:docPr id="1117803927" name="Graphic 1117803927" descr="Warning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383829" name="Graphic 460383829" descr="Warning with solid fill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D1BE2">
            <w:rPr>
              <w:b/>
              <w:bCs/>
            </w:rPr>
            <w:t>Limitation Blocks</w:t>
          </w:r>
          <w:r>
            <w:t xml:space="preserve"> identify limitations of the platform, tooling, or software.</w:t>
          </w:r>
        </w:p>
        <w:p w:rsidR="001917CD" w:rsidRPr="00194A42" w:rsidRDefault="001917CD" w:rsidP="001917CD">
          <w:pPr>
            <w:pStyle w:val="Note"/>
            <w:numPr>
              <w:ilvl w:val="0"/>
              <w:numId w:val="1"/>
            </w:numPr>
            <w:shd w:val="clear" w:color="auto" w:fill="F7CAAC" w:themeFill="accent2" w:themeFillTint="66"/>
            <w:spacing w:after="160"/>
            <w:ind w:left="360"/>
          </w:pPr>
          <w:r w:rsidRPr="00194A42">
            <w:t>Bullet 1</w:t>
          </w:r>
        </w:p>
        <w:p w:rsidR="001917CD" w:rsidRDefault="001917CD" w:rsidP="001917CD">
          <w:pPr>
            <w:pStyle w:val="Note"/>
            <w:numPr>
              <w:ilvl w:val="0"/>
              <w:numId w:val="1"/>
            </w:numPr>
            <w:shd w:val="clear" w:color="auto" w:fill="F7CAAC" w:themeFill="accent2" w:themeFillTint="66"/>
            <w:spacing w:after="160"/>
            <w:ind w:left="360"/>
          </w:pPr>
          <w:r w:rsidRPr="00194A42">
            <w:t>Bullet 2</w:t>
          </w:r>
        </w:p>
        <w:p w:rsidR="001917CD" w:rsidRPr="00194A42" w:rsidRDefault="001917CD" w:rsidP="00323891">
          <w:pPr>
            <w:pStyle w:val="Note"/>
            <w:shd w:val="clear" w:color="auto" w:fill="F7CAAC" w:themeFill="accent2" w:themeFillTint="66"/>
            <w:spacing w:after="160"/>
          </w:pPr>
          <w:r w:rsidRPr="00323891">
            <w:t>💡 You can insert this text using the AutoCorrect feature. Just type “{{</w:t>
          </w:r>
          <w:r>
            <w:t>LimitationBlock</w:t>
          </w:r>
          <w:r w:rsidRPr="00323891">
            <w:t>}}”</w:t>
          </w:r>
        </w:p>
        <w:p w:rsidR="001917CD" w:rsidRDefault="001917CD" w:rsidP="0092609F">
          <w:pPr>
            <w:spacing w:after="0" w:line="240" w:lineRule="auto"/>
            <w:rPr>
              <w:sz w:val="2"/>
              <w:szCs w:val="2"/>
            </w:rPr>
          </w:pPr>
        </w:p>
        <w:p w:rsidR="00000000" w:rsidRDefault="00000000"/>
      </w:docPartBody>
    </w:docPart>
    <w:docPart>
      <w:docPartPr>
        <w:name w:val=".NoteBlock"/>
        <w:style w:val="Design Decision"/>
        <w:category>
          <w:name w:val="Custom"/>
          <w:gallery w:val="autoTxt"/>
        </w:category>
        <w:behaviors>
          <w:behavior w:val="p"/>
        </w:behaviors>
        <w:guid w:val="{BBCFB4B8-EE83-4F9D-A732-6DF5E237CF3B}"/>
      </w:docPartPr>
      <w:docPartBody>
        <w:p w:rsidR="001917CD" w:rsidRDefault="001917CD" w:rsidP="00323891">
          <w:pPr>
            <w:pStyle w:val="DesignDecision"/>
            <w:keepLines w:val="0"/>
            <w:shd w:val="clear" w:color="auto" w:fill="FFE599" w:themeFill="accent4" w:themeFillTint="66"/>
            <w:spacing w:after="160"/>
            <w:ind w:firstLine="360"/>
          </w:pPr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33876F32" wp14:editId="6DC1975F">
                <wp:simplePos x="0" y="0"/>
                <wp:positionH relativeFrom="column">
                  <wp:posOffset>-28575</wp:posOffset>
                </wp:positionH>
                <wp:positionV relativeFrom="paragraph">
                  <wp:posOffset>8255</wp:posOffset>
                </wp:positionV>
                <wp:extent cx="191770" cy="191770"/>
                <wp:effectExtent l="0" t="0" r="0" b="0"/>
                <wp:wrapNone/>
                <wp:docPr id="1181245178" name="Graphic 1" descr="Information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541419" name="Graphic 1167541419" descr="Information with solid fill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D1BE2">
            <w:rPr>
              <w:b/>
              <w:bCs/>
            </w:rPr>
            <w:t>Note Blocks</w:t>
          </w:r>
          <w:r w:rsidRPr="0021016E">
            <w:t xml:space="preserve"> identify information that is important, but not directly related to the design.</w:t>
          </w:r>
        </w:p>
        <w:p w:rsidR="001917CD" w:rsidRDefault="001917CD" w:rsidP="001917CD">
          <w:pPr>
            <w:pStyle w:val="Note"/>
            <w:numPr>
              <w:ilvl w:val="0"/>
              <w:numId w:val="1"/>
            </w:numPr>
            <w:spacing w:after="160"/>
            <w:ind w:left="360"/>
          </w:pPr>
          <w:r w:rsidRPr="0021016E">
            <w:t>Bullet 1</w:t>
          </w:r>
        </w:p>
        <w:p w:rsidR="001917CD" w:rsidRDefault="001917CD" w:rsidP="001917CD">
          <w:pPr>
            <w:pStyle w:val="Note"/>
            <w:numPr>
              <w:ilvl w:val="0"/>
              <w:numId w:val="1"/>
            </w:numPr>
            <w:spacing w:after="160"/>
            <w:ind w:left="360"/>
          </w:pPr>
          <w:r w:rsidRPr="0021016E">
            <w:t>Bullet 2</w:t>
          </w:r>
        </w:p>
        <w:p w:rsidR="001917CD" w:rsidRPr="0021016E" w:rsidRDefault="001917CD" w:rsidP="00323891">
          <w:pPr>
            <w:pStyle w:val="Note"/>
            <w:spacing w:after="160"/>
          </w:pPr>
          <w:r w:rsidRPr="00323891">
            <w:t>💡 You can insert this text using the AutoCorrect feature. Just type “{{</w:t>
          </w:r>
          <w:r>
            <w:t>NoteBlock</w:t>
          </w:r>
          <w:r w:rsidRPr="00323891">
            <w:t>}}”</w:t>
          </w:r>
        </w:p>
        <w:p w:rsidR="001917CD" w:rsidRDefault="001917CD" w:rsidP="0092609F">
          <w:pPr>
            <w:spacing w:after="0" w:line="240" w:lineRule="auto"/>
            <w:rPr>
              <w:sz w:val="2"/>
              <w:szCs w:val="2"/>
            </w:rPr>
          </w:pPr>
        </w:p>
        <w:p w:rsidR="00000000" w:rsidRDefault="0000000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27E43"/>
    <w:multiLevelType w:val="hybridMultilevel"/>
    <w:tmpl w:val="97FC49AE"/>
    <w:lvl w:ilvl="0" w:tplc="111CD2A6">
      <w:numFmt w:val="bullet"/>
      <w:lvlText w:val=""/>
      <w:lvlJc w:val="left"/>
      <w:pPr>
        <w:ind w:left="806" w:hanging="360"/>
      </w:pPr>
      <w:rPr>
        <w:rFonts w:ascii="Symbol" w:eastAsiaTheme="minorEastAsia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5315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CD"/>
    <w:rsid w:val="001917CD"/>
    <w:rsid w:val="0046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7CD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rsid w:val="001917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17CD"/>
    <w:rPr>
      <w:color w:val="808080"/>
    </w:rPr>
  </w:style>
  <w:style w:type="paragraph" w:customStyle="1" w:styleId="E754FC9B5B6547CE958306455EAA58B3">
    <w:name w:val="E754FC9B5B6547CE958306455EAA58B3"/>
    <w:rsid w:val="001917CD"/>
  </w:style>
  <w:style w:type="paragraph" w:customStyle="1" w:styleId="5EEBA12E5DD246D5975AD1DD4CC6A754">
    <w:name w:val="5EEBA12E5DD246D5975AD1DD4CC6A754"/>
    <w:rsid w:val="001917CD"/>
  </w:style>
  <w:style w:type="paragraph" w:customStyle="1" w:styleId="5F9FA0458FB1405AB538FD6E3E5692C7">
    <w:name w:val="5F9FA0458FB1405AB538FD6E3E5692C7"/>
    <w:rsid w:val="001917CD"/>
  </w:style>
  <w:style w:type="paragraph" w:customStyle="1" w:styleId="E6E77EAE776E4522AFF682E87E3E08E5">
    <w:name w:val="E6E77EAE776E4522AFF682E87E3E08E5"/>
    <w:rsid w:val="001917CD"/>
  </w:style>
  <w:style w:type="paragraph" w:customStyle="1" w:styleId="7232D09F760142D29CDB068828E87A89">
    <w:name w:val="7232D09F760142D29CDB068828E87A89"/>
    <w:rsid w:val="001917CD"/>
  </w:style>
  <w:style w:type="paragraph" w:customStyle="1" w:styleId="91AAAF6D75F14A9DB142E37741E8E01B">
    <w:name w:val="91AAAF6D75F14A9DB142E37741E8E01B"/>
    <w:rsid w:val="001917CD"/>
  </w:style>
  <w:style w:type="paragraph" w:styleId="BodyText">
    <w:name w:val="Body Text"/>
    <w:basedOn w:val="Normal"/>
    <w:link w:val="BodyTextChar"/>
    <w:uiPriority w:val="99"/>
    <w:unhideWhenUsed/>
    <w:rsid w:val="001917CD"/>
    <w:pPr>
      <w:spacing w:after="120"/>
    </w:pPr>
    <w:rPr>
      <w:rFonts w:ascii="Segoe UI" w:eastAsiaTheme="minorEastAsia" w:hAnsi="Segoe UI" w:cstheme="minorBidi"/>
      <w:kern w:val="0"/>
      <w:sz w:val="22"/>
      <w:szCs w:val="22"/>
      <w:lang w:eastAsia="ja-JP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1917CD"/>
    <w:rPr>
      <w:rFonts w:ascii="Segoe UI" w:hAnsi="Segoe UI"/>
      <w:kern w:val="0"/>
      <w:lang w:eastAsia="ja-JP"/>
      <w14:ligatures w14:val="none"/>
    </w:rPr>
  </w:style>
  <w:style w:type="table" w:styleId="ListTable3-Accent1">
    <w:name w:val="List Table 3 Accent 1"/>
    <w:aliases w:val="[Coretek] List Table"/>
    <w:basedOn w:val="TableNormal"/>
    <w:uiPriority w:val="48"/>
    <w:rsid w:val="001917CD"/>
    <w:pPr>
      <w:spacing w:after="0" w:line="240" w:lineRule="auto"/>
    </w:pPr>
    <w:rPr>
      <w:rFonts w:eastAsiaTheme="minorHAnsi"/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pPr>
        <w:jc w:val="center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595959" w:themeFill="text1" w:themeFillTint="A6"/>
      </w:tcPr>
    </w:tblStylePr>
    <w:tblStylePr w:type="lastRow">
      <w:rPr>
        <w:rFonts w:asciiTheme="minorHAnsi" w:hAnsiTheme="minorHAnsi"/>
        <w:b w:val="0"/>
        <w:bCs/>
        <w:sz w:val="20"/>
      </w:rPr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FFFFFF" w:themeFill="background1"/>
      </w:tcPr>
    </w:tblStylePr>
    <w:tblStylePr w:type="firstCol">
      <w:rPr>
        <w:rFonts w:asciiTheme="minorHAnsi" w:hAnsiTheme="minorHAnsi"/>
        <w:b w:val="0"/>
        <w:bCs/>
        <w:sz w:val="20"/>
      </w:rPr>
      <w:tblPr/>
      <w:tcPr>
        <w:shd w:val="clear" w:color="auto" w:fill="F2F2F2" w:themeFill="background1" w:themeFillShade="F2"/>
      </w:tcPr>
    </w:tblStylePr>
    <w:tblStylePr w:type="lastCol">
      <w:rPr>
        <w:rFonts w:asciiTheme="minorHAnsi" w:hAnsiTheme="minorHAnsi"/>
        <w:b w:val="0"/>
        <w:bCs/>
        <w:sz w:val="20"/>
      </w:rPr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band2Vert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band1Horz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band2Horz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ne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nw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se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</w:tcPr>
    </w:tblStylePr>
    <w:tblStylePr w:type="swCell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1917CD"/>
    <w:pPr>
      <w:spacing w:before="120" w:after="0" w:line="240" w:lineRule="auto"/>
      <w:jc w:val="center"/>
    </w:pPr>
    <w:rPr>
      <w:rFonts w:ascii="Raleway" w:eastAsiaTheme="minorEastAsia" w:hAnsi="Raleway" w:cstheme="minorBidi"/>
      <w:b/>
      <w:bCs/>
      <w:color w:val="FFFFFF" w:themeColor="background1"/>
      <w:spacing w:val="10"/>
      <w:kern w:val="0"/>
      <w:sz w:val="52"/>
      <w:szCs w:val="32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917CD"/>
    <w:rPr>
      <w:rFonts w:ascii="Raleway" w:hAnsi="Raleway"/>
      <w:b/>
      <w:bCs/>
      <w:color w:val="FFFFFF" w:themeColor="background1"/>
      <w:spacing w:val="10"/>
      <w:kern w:val="0"/>
      <w:sz w:val="52"/>
      <w:szCs w:val="32"/>
      <w:lang w:eastAsia="ja-JP"/>
      <w14:ligatures w14:val="none"/>
    </w:rPr>
  </w:style>
  <w:style w:type="paragraph" w:styleId="Subtitle">
    <w:name w:val="Subtitle"/>
    <w:basedOn w:val="Title"/>
    <w:next w:val="Normal"/>
    <w:link w:val="SubtitleChar"/>
    <w:uiPriority w:val="11"/>
    <w:qFormat/>
    <w:rsid w:val="001917CD"/>
    <w:rPr>
      <w:color w:val="8EAADB" w:themeColor="accent1" w:themeTint="99"/>
    </w:rPr>
  </w:style>
  <w:style w:type="character" w:customStyle="1" w:styleId="SubtitleChar">
    <w:name w:val="Subtitle Char"/>
    <w:basedOn w:val="DefaultParagraphFont"/>
    <w:link w:val="Subtitle"/>
    <w:uiPriority w:val="11"/>
    <w:rsid w:val="001917CD"/>
    <w:rPr>
      <w:rFonts w:ascii="Raleway" w:hAnsi="Raleway"/>
      <w:b/>
      <w:bCs/>
      <w:color w:val="8EAADB" w:themeColor="accent1" w:themeTint="99"/>
      <w:spacing w:val="10"/>
      <w:kern w:val="0"/>
      <w:sz w:val="52"/>
      <w:szCs w:val="32"/>
      <w:lang w:eastAsia="ja-JP"/>
      <w14:ligatures w14:val="none"/>
    </w:rPr>
  </w:style>
  <w:style w:type="paragraph" w:customStyle="1" w:styleId="NoNumberH1">
    <w:name w:val="No Number H1"/>
    <w:basedOn w:val="Heading1"/>
    <w:next w:val="Normal"/>
    <w:link w:val="NoNumberH1Char"/>
    <w:autoRedefine/>
    <w:qFormat/>
    <w:rsid w:val="001917CD"/>
    <w:pPr>
      <w:pBdr>
        <w:bottom w:val="single" w:sz="4" w:space="1" w:color="595959" w:themeColor="text1" w:themeTint="A6"/>
      </w:pBdr>
      <w:spacing w:before="360" w:after="160"/>
    </w:pPr>
    <w:rPr>
      <w:rFonts w:ascii="Raleway SemiBold" w:hAnsi="Raleway SemiBold" w:cs="Segoe UI"/>
      <w:b/>
      <w:bCs/>
      <w:color w:val="104E8B"/>
      <w:kern w:val="0"/>
      <w:sz w:val="36"/>
      <w:szCs w:val="36"/>
      <w:lang w:eastAsia="ja-JP"/>
      <w14:ligatures w14:val="none"/>
    </w:rPr>
  </w:style>
  <w:style w:type="character" w:customStyle="1" w:styleId="NoNumberH1Char">
    <w:name w:val="No Number H1 Char"/>
    <w:basedOn w:val="Heading1Char"/>
    <w:link w:val="NoNumberH1"/>
    <w:rsid w:val="001917CD"/>
    <w:rPr>
      <w:rFonts w:ascii="Raleway SemiBold" w:eastAsiaTheme="majorEastAsia" w:hAnsi="Raleway SemiBold" w:cs="Segoe UI"/>
      <w:b/>
      <w:bCs/>
      <w:color w:val="104E8B"/>
      <w:kern w:val="0"/>
      <w:sz w:val="36"/>
      <w:szCs w:val="36"/>
      <w:lang w:eastAsia="ja-JP"/>
      <w14:ligatures w14:val="none"/>
    </w:rPr>
  </w:style>
  <w:style w:type="table" w:customStyle="1" w:styleId="TableGridLight1">
    <w:name w:val="Table Grid Light1"/>
    <w:basedOn w:val="TableNormal"/>
    <w:uiPriority w:val="40"/>
    <w:rsid w:val="001917CD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1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917CD"/>
    <w:pPr>
      <w:tabs>
        <w:tab w:val="left" w:pos="270"/>
        <w:tab w:val="right" w:leader="dot" w:pos="9350"/>
      </w:tabs>
      <w:spacing w:after="100"/>
    </w:pPr>
    <w:rPr>
      <w:rFonts w:ascii="Century Gothic" w:eastAsiaTheme="minorEastAsia" w:hAnsi="Century Gothic" w:cstheme="minorBidi"/>
      <w:noProof/>
      <w:kern w:val="0"/>
      <w:sz w:val="20"/>
      <w:szCs w:val="20"/>
      <w:lang w:eastAsia="ja-JP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917CD"/>
    <w:pPr>
      <w:tabs>
        <w:tab w:val="left" w:pos="720"/>
        <w:tab w:val="right" w:leader="dot" w:pos="9350"/>
      </w:tabs>
      <w:spacing w:after="100"/>
      <w:ind w:left="270"/>
    </w:pPr>
    <w:rPr>
      <w:rFonts w:ascii="Century Gothic" w:eastAsiaTheme="minorEastAsia" w:hAnsi="Century Gothic" w:cstheme="minorBidi"/>
      <w:noProof/>
      <w:kern w:val="0"/>
      <w:sz w:val="20"/>
      <w:szCs w:val="20"/>
      <w:lang w:eastAsia="ja-JP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917CD"/>
    <w:pPr>
      <w:tabs>
        <w:tab w:val="left" w:pos="1080"/>
        <w:tab w:val="right" w:leader="dot" w:pos="9350"/>
      </w:tabs>
      <w:spacing w:after="100"/>
      <w:ind w:left="440"/>
    </w:pPr>
    <w:rPr>
      <w:rFonts w:ascii="Century Gothic" w:eastAsiaTheme="minorEastAsia" w:hAnsi="Century Gothic" w:cstheme="minorBidi"/>
      <w:noProof/>
      <w:kern w:val="0"/>
      <w:sz w:val="20"/>
      <w:szCs w:val="2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1917CD"/>
    <w:rPr>
      <w:color w:val="0563C1" w:themeColor="hyperlink"/>
      <w:u w:val="single"/>
    </w:rPr>
  </w:style>
  <w:style w:type="paragraph" w:customStyle="1" w:styleId="DesignDecision">
    <w:name w:val="Design Decision"/>
    <w:basedOn w:val="Normal"/>
    <w:link w:val="DesignDecisionChar"/>
    <w:qFormat/>
    <w:rsid w:val="001917CD"/>
    <w:pPr>
      <w:keepNext/>
      <w:keepLines/>
      <w:shd w:val="clear" w:color="auto" w:fill="D9E2F3" w:themeFill="accent1" w:themeFillTint="33"/>
      <w:spacing w:after="120"/>
      <w:contextualSpacing/>
    </w:pPr>
    <w:rPr>
      <w:rFonts w:ascii="Segoe UI Emoji" w:eastAsiaTheme="minorEastAsia" w:hAnsi="Segoe UI Emoji" w:cs="Segoe UI Emoji"/>
      <w:kern w:val="0"/>
      <w:sz w:val="22"/>
      <w:szCs w:val="22"/>
      <w:lang w:eastAsia="ja-JP"/>
      <w14:ligatures w14:val="none"/>
    </w:rPr>
  </w:style>
  <w:style w:type="character" w:customStyle="1" w:styleId="DesignDecisionChar">
    <w:name w:val="Design Decision Char"/>
    <w:basedOn w:val="DefaultParagraphFont"/>
    <w:link w:val="DesignDecision"/>
    <w:rsid w:val="001917CD"/>
    <w:rPr>
      <w:rFonts w:ascii="Segoe UI Emoji" w:hAnsi="Segoe UI Emoji" w:cs="Segoe UI Emoji"/>
      <w:kern w:val="0"/>
      <w:shd w:val="clear" w:color="auto" w:fill="D9E2F3" w:themeFill="accent1" w:themeFillTint="33"/>
      <w:lang w:eastAsia="ja-JP"/>
      <w14:ligatures w14:val="none"/>
    </w:rPr>
  </w:style>
  <w:style w:type="paragraph" w:customStyle="1" w:styleId="Note">
    <w:name w:val="Note"/>
    <w:basedOn w:val="Normal"/>
    <w:link w:val="NoteChar"/>
    <w:qFormat/>
    <w:rsid w:val="001917CD"/>
    <w:pPr>
      <w:shd w:val="clear" w:color="auto" w:fill="FFE599" w:themeFill="accent4" w:themeFillTint="66"/>
      <w:spacing w:after="120"/>
    </w:pPr>
    <w:rPr>
      <w:rFonts w:ascii="Segoe UI Emoji" w:eastAsiaTheme="minorEastAsia" w:hAnsi="Segoe UI Emoji" w:cs="Segoe UI Emoji"/>
      <w:kern w:val="0"/>
      <w:sz w:val="22"/>
      <w:szCs w:val="22"/>
      <w:lang w:eastAsia="ja-JP"/>
      <w14:ligatures w14:val="none"/>
    </w:rPr>
  </w:style>
  <w:style w:type="character" w:customStyle="1" w:styleId="NoteChar">
    <w:name w:val="Note Char"/>
    <w:basedOn w:val="DefaultParagraphFont"/>
    <w:link w:val="Note"/>
    <w:rsid w:val="001917CD"/>
    <w:rPr>
      <w:rFonts w:ascii="Segoe UI Emoji" w:hAnsi="Segoe UI Emoji" w:cs="Segoe UI Emoji"/>
      <w:kern w:val="0"/>
      <w:shd w:val="clear" w:color="auto" w:fill="FFE599" w:themeFill="accent4" w:themeFillTint="66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947CA-D1FC-4D85-BD0F-27C15DE8A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Style-Template_2306.dotx</Template>
  <TotalTime>66</TotalTime>
  <Pages>12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{{TITLE}}</vt:lpstr>
    </vt:vector>
  </TitlesOfParts>
  <Company>{{COMPANY}}</Company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{{TITLE}}</dc:title>
  <dc:subject>{{SUBJECT}}</dc:subject>
  <dc:creator>Coretek Services</dc:creator>
  <cp:keywords/>
  <dc:description/>
  <cp:lastModifiedBy>Voltaire Toledo</cp:lastModifiedBy>
  <cp:revision>4</cp:revision>
  <dcterms:created xsi:type="dcterms:W3CDTF">2023-06-21T19:41:00Z</dcterms:created>
  <dcterms:modified xsi:type="dcterms:W3CDTF">2023-06-21T20:50:00Z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{{CLIENT_FULLNAME}}</vt:lpwstr>
  </property>
  <property fmtid="{D5CDD505-2E9C-101B-9397-08002B2CF9AE}" pid="3" name="ClientShortName">
    <vt:lpwstr>{{CLIENT_SHORTNAME}}</vt:lpwstr>
  </property>
  <property fmtid="{D5CDD505-2E9C-101B-9397-08002B2CF9AE}" pid="4" name="ClientAbbreviation">
    <vt:lpwstr>{{CLIENT_ABBREVIATION}}</vt:lpwstr>
  </property>
  <property fmtid="{D5CDD505-2E9C-101B-9397-08002B2CF9AE}" pid="5" name="TemplateVersion">
    <vt:i4>2306</vt:i4>
  </property>
</Properties>
</file>